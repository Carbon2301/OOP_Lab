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D8AD1" w14:textId="77777777" w:rsidR="00C071D3" w:rsidRPr="00ED3C07" w:rsidRDefault="00C071D3" w:rsidP="00ED3C07">
      <w:pPr>
        <w:pStyle w:val="Title"/>
        <w:spacing w:line="276" w:lineRule="auto"/>
        <w:jc w:val="center"/>
        <w:rPr>
          <w:rStyle w:val="Strong"/>
          <w:sz w:val="32"/>
          <w:szCs w:val="32"/>
        </w:rPr>
      </w:pPr>
      <w:r w:rsidRPr="00ED3C07">
        <w:rPr>
          <w:rStyle w:val="Strong"/>
          <w:sz w:val="32"/>
          <w:szCs w:val="32"/>
        </w:rPr>
        <w:t>ĐẠI HỌC BÁCH KHOA HÀ NỘI</w:t>
      </w:r>
    </w:p>
    <w:p w14:paraId="35F61206" w14:textId="4EF55FBF" w:rsidR="00C071D3" w:rsidRPr="00ED3C07" w:rsidRDefault="00C071D3" w:rsidP="00ED3C07">
      <w:pPr>
        <w:pStyle w:val="Title"/>
        <w:spacing w:line="276" w:lineRule="auto"/>
        <w:jc w:val="center"/>
        <w:rPr>
          <w:b/>
          <w:bCs/>
          <w:sz w:val="32"/>
          <w:szCs w:val="32"/>
        </w:rPr>
      </w:pPr>
      <w:r w:rsidRPr="00ED3C07">
        <w:rPr>
          <w:rStyle w:val="Strong"/>
          <w:sz w:val="32"/>
          <w:szCs w:val="32"/>
        </w:rPr>
        <w:t>TRƯỜNG CÔNG NGHỆ THÔNG TIN VÀ TRUYỀN THÔNG</w:t>
      </w:r>
    </w:p>
    <w:p w14:paraId="3C1E40A8" w14:textId="77777777" w:rsidR="00407ED7" w:rsidRDefault="00407ED7" w:rsidP="00C071D3"/>
    <w:p w14:paraId="3CF7F0D8" w14:textId="77777777" w:rsidR="00ED3C07" w:rsidRPr="00C071D3" w:rsidRDefault="00ED3C07" w:rsidP="00C071D3"/>
    <w:p w14:paraId="6FA33AA8" w14:textId="77777777" w:rsidR="00C071D3" w:rsidRDefault="00C071D3" w:rsidP="00C071D3">
      <w:pPr>
        <w:jc w:val="center"/>
      </w:pPr>
      <w:r>
        <w:rPr>
          <w:noProof/>
        </w:rPr>
        <w:drawing>
          <wp:inline distT="0" distB="0" distL="0" distR="0" wp14:anchorId="44A8F599" wp14:editId="20E2BDB5">
            <wp:extent cx="1733550" cy="2557657"/>
            <wp:effectExtent l="0" t="0" r="0" b="0"/>
            <wp:docPr id="1495399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11" cy="256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1FC3" w14:textId="77777777" w:rsidR="00C071D3" w:rsidRDefault="00C071D3" w:rsidP="00C071D3">
      <w:pPr>
        <w:jc w:val="center"/>
      </w:pPr>
    </w:p>
    <w:p w14:paraId="50D98FF8" w14:textId="3D054734" w:rsidR="0011663B" w:rsidRDefault="00C071D3" w:rsidP="0011663B">
      <w:pPr>
        <w:spacing w:line="240" w:lineRule="auto"/>
        <w:ind w:left="2160" w:firstLine="720"/>
        <w:rPr>
          <w:sz w:val="40"/>
          <w:szCs w:val="40"/>
        </w:rPr>
      </w:pPr>
      <w:r w:rsidRPr="00ED3C07">
        <w:rPr>
          <w:sz w:val="40"/>
          <w:szCs w:val="40"/>
        </w:rPr>
        <w:t xml:space="preserve">BÁO CÁO </w:t>
      </w:r>
      <w:r w:rsidR="00ED3C07" w:rsidRPr="00ED3C07">
        <w:rPr>
          <w:sz w:val="40"/>
          <w:szCs w:val="40"/>
        </w:rPr>
        <w:t>THỰC HÀNH</w:t>
      </w:r>
    </w:p>
    <w:p w14:paraId="5F622C80" w14:textId="0FB0993A" w:rsidR="00C071D3" w:rsidRPr="00ED3C07" w:rsidRDefault="0011663B" w:rsidP="00ED3C0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ED3C07" w:rsidRPr="00ED3C07">
        <w:rPr>
          <w:sz w:val="40"/>
          <w:szCs w:val="40"/>
        </w:rPr>
        <w:t>IT3103</w:t>
      </w:r>
      <w:r w:rsidR="00ED3C07">
        <w:rPr>
          <w:sz w:val="40"/>
          <w:szCs w:val="40"/>
        </w:rPr>
        <w:t xml:space="preserve"> – </w:t>
      </w:r>
      <w:r w:rsidR="00ED3C07" w:rsidRPr="00ED3C07">
        <w:rPr>
          <w:sz w:val="40"/>
          <w:szCs w:val="40"/>
        </w:rPr>
        <w:t>744527</w:t>
      </w:r>
      <w:r w:rsidR="00ED3C07">
        <w:rPr>
          <w:sz w:val="40"/>
          <w:szCs w:val="40"/>
        </w:rPr>
        <w:t xml:space="preserve"> – 2024.1</w:t>
      </w:r>
    </w:p>
    <w:p w14:paraId="54520BE8" w14:textId="36BD441F" w:rsidR="00C071D3" w:rsidRPr="00ED3C07" w:rsidRDefault="00ED3C07" w:rsidP="00407ED7">
      <w:pPr>
        <w:jc w:val="center"/>
        <w:rPr>
          <w:b/>
          <w:bCs/>
          <w:sz w:val="56"/>
          <w:szCs w:val="56"/>
        </w:rPr>
      </w:pPr>
      <w:r w:rsidRPr="00ED3C07">
        <w:rPr>
          <w:b/>
          <w:bCs/>
          <w:sz w:val="56"/>
          <w:szCs w:val="56"/>
        </w:rPr>
        <w:t xml:space="preserve">BÀI THỰC HÀNH </w:t>
      </w:r>
      <w:r w:rsidR="00390A0D">
        <w:rPr>
          <w:b/>
          <w:bCs/>
          <w:sz w:val="56"/>
          <w:szCs w:val="56"/>
        </w:rPr>
        <w:t>–</w:t>
      </w:r>
      <w:r w:rsidRPr="00ED3C07">
        <w:rPr>
          <w:b/>
          <w:bCs/>
          <w:sz w:val="56"/>
          <w:szCs w:val="56"/>
        </w:rPr>
        <w:t xml:space="preserve"> LAB</w:t>
      </w:r>
      <w:r w:rsidR="00390A0D">
        <w:rPr>
          <w:b/>
          <w:bCs/>
          <w:sz w:val="56"/>
          <w:szCs w:val="56"/>
        </w:rPr>
        <w:t xml:space="preserve"> </w:t>
      </w:r>
      <w:r w:rsidRPr="00ED3C07">
        <w:rPr>
          <w:b/>
          <w:bCs/>
          <w:sz w:val="56"/>
          <w:szCs w:val="56"/>
        </w:rPr>
        <w:t>1</w:t>
      </w:r>
    </w:p>
    <w:p w14:paraId="6A9FA237" w14:textId="77777777" w:rsidR="00C071D3" w:rsidRPr="00C071D3" w:rsidRDefault="00C071D3" w:rsidP="00407ED7">
      <w:pPr>
        <w:jc w:val="center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3685"/>
      </w:tblGrid>
      <w:tr w:rsidR="00C071D3" w14:paraId="72DDD2FE" w14:textId="77777777" w:rsidTr="0011663B">
        <w:trPr>
          <w:trHeight w:val="341"/>
        </w:trPr>
        <w:tc>
          <w:tcPr>
            <w:tcW w:w="3685" w:type="dxa"/>
          </w:tcPr>
          <w:p w14:paraId="091EF725" w14:textId="3460030B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 xml:space="preserve">Họ và tên </w:t>
            </w:r>
            <w:r w:rsidR="0011663B">
              <w:rPr>
                <w:b/>
                <w:bCs/>
                <w:sz w:val="32"/>
                <w:szCs w:val="32"/>
              </w:rPr>
              <w:t>SV</w:t>
            </w:r>
            <w:r w:rsidRPr="00ED3C07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85" w:type="dxa"/>
          </w:tcPr>
          <w:p w14:paraId="03FBEDC8" w14:textId="3F2B0B24" w:rsidR="00C071D3" w:rsidRPr="00ED3C07" w:rsidRDefault="0011663B" w:rsidP="00C071D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Trịnh Hữu An</w:t>
            </w:r>
          </w:p>
        </w:tc>
      </w:tr>
      <w:tr w:rsidR="006C4B0C" w14:paraId="4BB37AA5" w14:textId="77777777" w:rsidTr="0011663B">
        <w:trPr>
          <w:trHeight w:val="341"/>
        </w:trPr>
        <w:tc>
          <w:tcPr>
            <w:tcW w:w="3685" w:type="dxa"/>
          </w:tcPr>
          <w:p w14:paraId="42F44319" w14:textId="226173D0" w:rsidR="006C4B0C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MSSV:</w:t>
            </w:r>
          </w:p>
        </w:tc>
        <w:tc>
          <w:tcPr>
            <w:tcW w:w="3685" w:type="dxa"/>
          </w:tcPr>
          <w:p w14:paraId="2FBEF46B" w14:textId="3B5046B1" w:rsidR="006C4B0C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20225743</w:t>
            </w:r>
          </w:p>
        </w:tc>
      </w:tr>
      <w:tr w:rsidR="00C071D3" w14:paraId="0EF09C83" w14:textId="77777777" w:rsidTr="0011663B">
        <w:trPr>
          <w:trHeight w:val="352"/>
        </w:trPr>
        <w:tc>
          <w:tcPr>
            <w:tcW w:w="3685" w:type="dxa"/>
          </w:tcPr>
          <w:p w14:paraId="3F74FA9C" w14:textId="0FA4C583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Lớp:</w:t>
            </w:r>
          </w:p>
        </w:tc>
        <w:tc>
          <w:tcPr>
            <w:tcW w:w="3685" w:type="dxa"/>
          </w:tcPr>
          <w:p w14:paraId="05BF1761" w14:textId="5E7BE45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Việt Nhật 03 – K67</w:t>
            </w:r>
          </w:p>
        </w:tc>
      </w:tr>
      <w:tr w:rsidR="00C071D3" w14:paraId="0A503728" w14:textId="77777777" w:rsidTr="0011663B">
        <w:trPr>
          <w:trHeight w:val="341"/>
        </w:trPr>
        <w:tc>
          <w:tcPr>
            <w:tcW w:w="3685" w:type="dxa"/>
          </w:tcPr>
          <w:p w14:paraId="3FB110E0" w14:textId="58BE519F" w:rsidR="00C071D3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GVHD:</w:t>
            </w:r>
          </w:p>
        </w:tc>
        <w:tc>
          <w:tcPr>
            <w:tcW w:w="3685" w:type="dxa"/>
          </w:tcPr>
          <w:p w14:paraId="06E13F90" w14:textId="6737AE1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Lê Thị Hoa</w:t>
            </w:r>
          </w:p>
        </w:tc>
      </w:tr>
      <w:tr w:rsidR="00ED3C07" w14:paraId="686BB035" w14:textId="77777777" w:rsidTr="0011663B">
        <w:trPr>
          <w:trHeight w:val="341"/>
        </w:trPr>
        <w:tc>
          <w:tcPr>
            <w:tcW w:w="3685" w:type="dxa"/>
          </w:tcPr>
          <w:p w14:paraId="2AB1B551" w14:textId="33185C0D" w:rsidR="00ED3C07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HTDH:</w:t>
            </w:r>
          </w:p>
        </w:tc>
        <w:tc>
          <w:tcPr>
            <w:tcW w:w="3685" w:type="dxa"/>
          </w:tcPr>
          <w:p w14:paraId="7E85A72F" w14:textId="6C23A4DD" w:rsidR="00ED3C07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Đặng Mạnh Cường</w:t>
            </w:r>
          </w:p>
        </w:tc>
      </w:tr>
    </w:tbl>
    <w:p w14:paraId="10758770" w14:textId="77777777" w:rsidR="00A434FF" w:rsidRDefault="00A434FF" w:rsidP="00EE48FC"/>
    <w:p w14:paraId="2B021843" w14:textId="77777777" w:rsidR="00ED3C07" w:rsidRDefault="00ED3C07" w:rsidP="00EE48FC"/>
    <w:p w14:paraId="07D99301" w14:textId="44F78297" w:rsidR="00904FA6" w:rsidRPr="002558EA" w:rsidRDefault="00C071D3" w:rsidP="002558EA">
      <w:pPr>
        <w:pStyle w:val="Quote"/>
        <w:rPr>
          <w:i w:val="0"/>
          <w:iCs w:val="0"/>
          <w:color w:val="auto"/>
          <w:sz w:val="28"/>
          <w:szCs w:val="28"/>
        </w:rPr>
      </w:pPr>
      <w:r w:rsidRPr="00C071D3">
        <w:rPr>
          <w:i w:val="0"/>
          <w:iCs w:val="0"/>
          <w:color w:val="auto"/>
          <w:sz w:val="28"/>
          <w:szCs w:val="28"/>
        </w:rPr>
        <w:lastRenderedPageBreak/>
        <w:t xml:space="preserve">Hà Nội, tháng </w:t>
      </w:r>
      <w:r w:rsidR="00ED3C07">
        <w:rPr>
          <w:i w:val="0"/>
          <w:iCs w:val="0"/>
          <w:color w:val="auto"/>
          <w:sz w:val="28"/>
          <w:szCs w:val="28"/>
        </w:rPr>
        <w:t>9</w:t>
      </w:r>
      <w:r w:rsidRPr="00C071D3">
        <w:rPr>
          <w:i w:val="0"/>
          <w:iCs w:val="0"/>
          <w:color w:val="auto"/>
          <w:sz w:val="28"/>
          <w:szCs w:val="28"/>
        </w:rPr>
        <w:t xml:space="preserve"> năm 202</w:t>
      </w:r>
      <w:r w:rsidR="00930DC5">
        <w:rPr>
          <w:i w:val="0"/>
          <w:iCs w:val="0"/>
          <w:color w:val="auto"/>
          <w:sz w:val="28"/>
          <w:szCs w:val="28"/>
        </w:rPr>
        <w:t>4</w:t>
      </w:r>
      <w:r w:rsidR="00ED3C07">
        <w:rPr>
          <w:i w:val="0"/>
          <w:iCs w:val="0"/>
          <w:color w:val="auto"/>
          <w:sz w:val="28"/>
          <w:szCs w:val="28"/>
        </w:rPr>
        <w:t xml:space="preserve"> </w:t>
      </w:r>
    </w:p>
    <w:sdt>
      <w:sdtPr>
        <w:rPr>
          <w:rFonts w:asciiTheme="minorHAnsi" w:eastAsiaTheme="minorEastAsia" w:hAnsiTheme="minorHAnsi" w:cstheme="minorBidi"/>
          <w:b/>
          <w:color w:val="auto"/>
          <w:kern w:val="2"/>
          <w:sz w:val="24"/>
          <w:szCs w:val="24"/>
          <w:lang w:eastAsia="ja-JP"/>
          <w14:ligatures w14:val="standardContextual"/>
        </w:rPr>
        <w:id w:val="948234647"/>
        <w:docPartObj>
          <w:docPartGallery w:val="Table of Contents"/>
          <w:docPartUnique/>
        </w:docPartObj>
      </w:sdtPr>
      <w:sdtEndPr>
        <w:rPr>
          <w:rFonts w:asciiTheme="majorHAnsi" w:hAnsiTheme="majorHAnsi"/>
          <w:b w:val="0"/>
          <w:i/>
          <w:iCs/>
          <w:color w:val="0E2841" w:themeColor="text2"/>
        </w:rPr>
      </w:sdtEndPr>
      <w:sdtContent>
        <w:p w14:paraId="40E9537F" w14:textId="77777777" w:rsidR="003F497C" w:rsidRPr="002558EA" w:rsidRDefault="00407ED7" w:rsidP="002558EA">
          <w:pPr>
            <w:pStyle w:val="TOCHeading"/>
            <w:rPr>
              <w:b/>
              <w:sz w:val="48"/>
              <w:szCs w:val="48"/>
            </w:rPr>
          </w:pPr>
          <w:r w:rsidRPr="0005078A">
            <w:rPr>
              <w:b/>
              <w:sz w:val="48"/>
              <w:szCs w:val="48"/>
            </w:rPr>
            <w:t>Mục Lục</w:t>
          </w:r>
        </w:p>
        <w:p w14:paraId="4BBDFEDE" w14:textId="7665B9F5" w:rsidR="00984E8A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r w:rsidRPr="001E4D12">
            <w:rPr>
              <w:rFonts w:asciiTheme="majorHAnsi" w:hAnsiTheme="majorHAnsi"/>
            </w:rPr>
            <w:fldChar w:fldCharType="begin"/>
          </w:r>
          <w:r w:rsidRPr="001E4D12">
            <w:rPr>
              <w:rFonts w:asciiTheme="majorHAnsi" w:hAnsiTheme="majorHAnsi"/>
            </w:rPr>
            <w:instrText xml:space="preserve"> TOC \o "1-4" \h \z \u </w:instrText>
          </w:r>
          <w:r w:rsidRPr="001E4D12">
            <w:rPr>
              <w:rFonts w:asciiTheme="majorHAnsi" w:hAnsiTheme="majorHAnsi"/>
            </w:rPr>
            <w:fldChar w:fldCharType="separate"/>
          </w:r>
          <w:hyperlink w:anchor="_Toc178457485" w:history="1">
            <w:r w:rsidR="00984E8A" w:rsidRPr="00E537A9">
              <w:rPr>
                <w:rStyle w:val="Hyperlink"/>
                <w:noProof/>
              </w:rPr>
              <w:t>2.</w:t>
            </w:r>
            <w:r w:rsidR="00984E8A">
              <w:rPr>
                <w:noProof/>
                <w:sz w:val="22"/>
                <w:szCs w:val="22"/>
              </w:rPr>
              <w:tab/>
            </w:r>
            <w:r w:rsidR="00984E8A" w:rsidRPr="00E537A9">
              <w:rPr>
                <w:rStyle w:val="Hyperlink"/>
                <w:noProof/>
              </w:rPr>
              <w:t>First Programs</w:t>
            </w:r>
            <w:r w:rsidR="00984E8A">
              <w:rPr>
                <w:noProof/>
                <w:webHidden/>
              </w:rPr>
              <w:tab/>
            </w:r>
            <w:r w:rsidR="00984E8A">
              <w:rPr>
                <w:noProof/>
                <w:webHidden/>
              </w:rPr>
              <w:fldChar w:fldCharType="begin"/>
            </w:r>
            <w:r w:rsidR="00984E8A">
              <w:rPr>
                <w:noProof/>
                <w:webHidden/>
              </w:rPr>
              <w:instrText xml:space="preserve"> PAGEREF _Toc178457485 \h </w:instrText>
            </w:r>
            <w:r w:rsidR="00984E8A">
              <w:rPr>
                <w:noProof/>
                <w:webHidden/>
              </w:rPr>
            </w:r>
            <w:r w:rsidR="00984E8A"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4</w:t>
            </w:r>
            <w:r w:rsidR="00984E8A">
              <w:rPr>
                <w:noProof/>
                <w:webHidden/>
              </w:rPr>
              <w:fldChar w:fldCharType="end"/>
            </w:r>
          </w:hyperlink>
        </w:p>
        <w:p w14:paraId="52E77366" w14:textId="7CC741A4" w:rsidR="00984E8A" w:rsidRDefault="00984E8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86" w:history="1">
            <w:r w:rsidRPr="00E537A9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The Very First Java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2E759" w14:textId="1F73CA93" w:rsidR="00984E8A" w:rsidRDefault="00984E8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87" w:history="1">
            <w:r w:rsidRPr="00E537A9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20C42" w14:textId="033FE33C" w:rsidR="00984E8A" w:rsidRDefault="00984E8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88" w:history="1">
            <w:r w:rsidRPr="00E537A9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Write, compile the first dialog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3264" w14:textId="3FB6CED4" w:rsidR="00984E8A" w:rsidRDefault="00984E8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89" w:history="1">
            <w:r w:rsidRPr="00E537A9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Write, compile the first input dialog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30E2F" w14:textId="46CE3A3E" w:rsidR="00984E8A" w:rsidRDefault="00984E8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0" w:history="1">
            <w:r w:rsidRPr="00E537A9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3CB42" w14:textId="58F68E12" w:rsidR="00984E8A" w:rsidRDefault="00984E8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1" w:history="1">
            <w:r w:rsidRPr="00E537A9">
              <w:rPr>
                <w:rStyle w:val="Hyperlink"/>
                <w:rFonts w:ascii="Times New Roman" w:eastAsia="Times" w:hAnsi="Times New Roman" w:cs="Times New Roman"/>
                <w:noProof/>
              </w:rPr>
              <w:t>2.2.5.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 a program to calculate sum, difference</w:t>
            </w:r>
            <w:r w:rsidRPr="00E537A9">
              <w:rPr>
                <w:rStyle w:val="Hyperlink"/>
                <w:rFonts w:ascii="Times" w:eastAsia="Times" w:hAnsi="Times" w:cs="Times"/>
                <w:noProof/>
              </w:rPr>
              <w:t xml:space="preserve">, </w:t>
            </w:r>
            <w:r w:rsidRPr="00E537A9">
              <w:rPr>
                <w:rStyle w:val="Hyperlink"/>
                <w:noProof/>
              </w:rPr>
              <w:t>product, and quotient of 2 double numbers which are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986EE" w14:textId="11B26C61" w:rsidR="00984E8A" w:rsidRDefault="00984E8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2" w:history="1">
            <w:r w:rsidRPr="00E537A9">
              <w:rPr>
                <w:rStyle w:val="Hyperlink"/>
                <w:rFonts w:ascii="Times New Roman" w:hAnsi="Times New Roman" w:cs="Times New Roman"/>
                <w:noProof/>
              </w:rPr>
              <w:t>2.2.6.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 a program to solve Exercise: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A3E24" w14:textId="31325CE1" w:rsidR="00984E8A" w:rsidRDefault="00984E8A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3" w:history="1">
            <w:r w:rsidRPr="00E537A9">
              <w:rPr>
                <w:rStyle w:val="Hyperlink"/>
                <w:noProof/>
              </w:rPr>
              <w:t>6.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EB136" w14:textId="549744A1" w:rsidR="00984E8A" w:rsidRDefault="00984E8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4" w:history="1">
            <w:r w:rsidRPr="00E537A9">
              <w:rPr>
                <w:rStyle w:val="Hyperlink"/>
                <w:noProof/>
              </w:rPr>
              <w:t>6.1.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 xml:space="preserve">Write, compile and run the ChoosingOption </w:t>
            </w:r>
            <w:r w:rsidRPr="00E537A9">
              <w:rPr>
                <w:rStyle w:val="Hyperlink"/>
                <w:rFonts w:ascii="Times New Roman" w:eastAsia="Times New Roman" w:hAnsi="Times New Roman" w:cs="Times New Roman"/>
                <w:noProof/>
              </w:rPr>
              <w:t>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3F0D" w14:textId="4AF2834A" w:rsidR="00984E8A" w:rsidRDefault="00984E8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5" w:history="1">
            <w:r w:rsidRPr="00E537A9">
              <w:rPr>
                <w:rStyle w:val="Hyperlink"/>
                <w:noProof/>
              </w:rPr>
              <w:t>6.2.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 a program for input/output from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DF25" w14:textId="1E8F6D6B" w:rsidR="00984E8A" w:rsidRDefault="00984E8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6" w:history="1">
            <w:r w:rsidRPr="00E537A9">
              <w:rPr>
                <w:rStyle w:val="Hyperlink"/>
                <w:noProof/>
              </w:rPr>
              <w:t>6.3.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 a program to display a triangle with a height of n stars (*), n is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4704" w14:textId="70A1654F" w:rsidR="00984E8A" w:rsidRDefault="00984E8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7" w:history="1">
            <w:r w:rsidRPr="00E537A9">
              <w:rPr>
                <w:rStyle w:val="Hyperlink"/>
                <w:noProof/>
              </w:rPr>
              <w:t>6.4.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bCs/>
                <w:noProof/>
              </w:rPr>
              <w:t>Write a program to display the number of days of a month</w:t>
            </w:r>
            <w:r w:rsidRPr="00E537A9">
              <w:rPr>
                <w:rStyle w:val="Hyperlink"/>
                <w:noProof/>
              </w:rPr>
              <w:t>, which is entered by users (both month and year). If it is an invalid month/year, ask the user to enter again.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61D3F" w14:textId="107CA61F" w:rsidR="00984E8A" w:rsidRDefault="00984E8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8" w:history="1">
            <w:r w:rsidRPr="00E537A9">
              <w:rPr>
                <w:rStyle w:val="Hyperlink"/>
                <w:noProof/>
              </w:rPr>
              <w:t>6.5.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 a Java program to sort a numeric array, and calculate the sum and average value of array elements.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EDF4" w14:textId="577960BE" w:rsidR="00984E8A" w:rsidRDefault="00984E8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457499" w:history="1">
            <w:r w:rsidRPr="00E537A9">
              <w:rPr>
                <w:rStyle w:val="Hyperlink"/>
                <w:noProof/>
              </w:rPr>
              <w:t>6.6.</w:t>
            </w:r>
            <w:r>
              <w:rPr>
                <w:noProof/>
                <w:sz w:val="22"/>
                <w:szCs w:val="22"/>
              </w:rPr>
              <w:tab/>
            </w:r>
            <w:r w:rsidRPr="00E537A9">
              <w:rPr>
                <w:rStyle w:val="Hyperlink"/>
                <w:noProof/>
              </w:rPr>
              <w:t>Write a Java program to add two matrices of the same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_Toc178457499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1E1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031E" w14:textId="60B16AFA" w:rsidR="006C74E8" w:rsidRPr="001E4D12" w:rsidRDefault="00000000" w:rsidP="00815EA8">
          <w:pPr>
            <w:pStyle w:val="Caption"/>
            <w:rPr>
              <w:rFonts w:asciiTheme="majorHAnsi" w:hAnsiTheme="majorHAnsi"/>
              <w:sz w:val="24"/>
              <w:szCs w:val="24"/>
            </w:rPr>
          </w:pPr>
          <w:r w:rsidRPr="001E4D12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  <w:r w:rsidR="00815EA8" w:rsidRPr="001E4D12">
            <w:rPr>
              <w:rFonts w:asciiTheme="majorHAnsi" w:hAnsiTheme="majorHAnsi"/>
              <w:sz w:val="24"/>
              <w:szCs w:val="24"/>
            </w:rPr>
            <w:t xml:space="preserve"> </w:t>
          </w:r>
        </w:p>
      </w:sdtContent>
    </w:sdt>
    <w:p w14:paraId="12D275EB" w14:textId="77777777" w:rsidR="00047512" w:rsidRDefault="00047512" w:rsidP="00047512"/>
    <w:p w14:paraId="186640BA" w14:textId="77777777" w:rsidR="00815EA8" w:rsidRDefault="00815EA8">
      <w:r>
        <w:t xml:space="preserve"> </w:t>
      </w:r>
    </w:p>
    <w:p w14:paraId="2743A5DC" w14:textId="77777777" w:rsidR="00815EA8" w:rsidRDefault="00815EA8"/>
    <w:p w14:paraId="684DD52E" w14:textId="77777777" w:rsidR="00815EA8" w:rsidRDefault="00815EA8"/>
    <w:p w14:paraId="176AEB4B" w14:textId="77777777" w:rsidR="00EB680B" w:rsidRDefault="00EB680B"/>
    <w:p w14:paraId="2A36A380" w14:textId="77777777" w:rsidR="00EB680B" w:rsidRDefault="00EB680B"/>
    <w:p w14:paraId="26702356" w14:textId="77777777" w:rsidR="00815EA8" w:rsidRPr="00815EA8" w:rsidRDefault="00815EA8">
      <w:pPr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TABLE OF FIGURES</w:t>
      </w:r>
    </w:p>
    <w:p w14:paraId="064F80DB" w14:textId="764F2DCA" w:rsidR="00984E8A" w:rsidRDefault="00815EA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78457500" w:history="1">
        <w:r w:rsidR="00984E8A" w:rsidRPr="0089112F">
          <w:rPr>
            <w:rStyle w:val="Hyperlink"/>
            <w:noProof/>
          </w:rPr>
          <w:t>Hình 1: Mã nguồn Hello WorldWorld</w:t>
        </w:r>
        <w:r w:rsidR="00984E8A">
          <w:rPr>
            <w:noProof/>
            <w:webHidden/>
          </w:rPr>
          <w:tab/>
        </w:r>
        <w:r w:rsidR="00984E8A">
          <w:rPr>
            <w:noProof/>
            <w:webHidden/>
          </w:rPr>
          <w:fldChar w:fldCharType="begin"/>
        </w:r>
        <w:r w:rsidR="00984E8A">
          <w:rPr>
            <w:noProof/>
            <w:webHidden/>
          </w:rPr>
          <w:instrText xml:space="preserve"> PAGEREF _Toc178457500 \h </w:instrText>
        </w:r>
        <w:r w:rsidR="00984E8A">
          <w:rPr>
            <w:noProof/>
            <w:webHidden/>
          </w:rPr>
        </w:r>
        <w:r w:rsidR="00984E8A"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4</w:t>
        </w:r>
        <w:r w:rsidR="00984E8A">
          <w:rPr>
            <w:noProof/>
            <w:webHidden/>
          </w:rPr>
          <w:fldChar w:fldCharType="end"/>
        </w:r>
      </w:hyperlink>
    </w:p>
    <w:p w14:paraId="330F033D" w14:textId="50715E57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1" w:history="1">
        <w:r w:rsidRPr="0089112F">
          <w:rPr>
            <w:rStyle w:val="Hyperlink"/>
            <w:noProof/>
          </w:rPr>
          <w:t>Hình 2: Kết quả mã nguồn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FBFF0B" w14:textId="4A973574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2" w:history="1">
        <w:r w:rsidRPr="0089112F">
          <w:rPr>
            <w:rStyle w:val="Hyperlink"/>
            <w:noProof/>
          </w:rPr>
          <w:t>Hình 3: Mã nguồn và kết quả FirstDialog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743891" w14:textId="30E04E50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3" w:history="1">
        <w:r w:rsidRPr="0089112F">
          <w:rPr>
            <w:rStyle w:val="Hyperlink"/>
            <w:noProof/>
          </w:rPr>
          <w:t>Hình 4: Mã nguồn HelloNameDialog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AAD7E9" w14:textId="4C31282C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4" w:history="1">
        <w:r w:rsidRPr="0089112F">
          <w:rPr>
            <w:rStyle w:val="Hyperlink"/>
            <w:noProof/>
          </w:rPr>
          <w:t>Hình 5: Kết quả HelloNameDialog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29D931" w14:textId="4793574D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5" w:history="1">
        <w:r w:rsidRPr="0089112F">
          <w:rPr>
            <w:rStyle w:val="Hyperlink"/>
            <w:noProof/>
          </w:rPr>
          <w:t>Hình 6: Mã nguồn ShowTwoNumbers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7DF496" w14:textId="742E6889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6" w:history="1">
        <w:r w:rsidRPr="0089112F">
          <w:rPr>
            <w:rStyle w:val="Hyperlink"/>
            <w:noProof/>
          </w:rPr>
          <w:t>Hình 7: Kết quả ShowTwoNumber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1CD26C" w14:textId="0026BD4D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7" w:history="1">
        <w:r w:rsidRPr="0089112F">
          <w:rPr>
            <w:rStyle w:val="Hyperlink"/>
            <w:noProof/>
          </w:rPr>
          <w:t>Hình 8: Mã nguồn CalculateTwoNumbers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C127FE" w14:textId="43E29E7F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8" w:history="1">
        <w:r w:rsidRPr="0089112F">
          <w:rPr>
            <w:rStyle w:val="Hyperlink"/>
            <w:noProof/>
          </w:rPr>
          <w:t>Hình 9: Kết quả CalculateTwoNumbers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27FBF0" w14:textId="317B9411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09" w:history="1">
        <w:r w:rsidRPr="0089112F">
          <w:rPr>
            <w:rStyle w:val="Hyperlink"/>
            <w:noProof/>
          </w:rPr>
          <w:t>Hình 10: Mã nguồn Exercise_2_2_6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F8F6AA" w14:textId="3A6B14C2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0" w:history="1">
        <w:r w:rsidRPr="0089112F">
          <w:rPr>
            <w:rStyle w:val="Hyperlink"/>
            <w:noProof/>
          </w:rPr>
          <w:t>Hình 11: Kết quả Exercise_2_2_6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1B8E61" w14:textId="06559197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1" w:history="1">
        <w:r w:rsidRPr="0089112F">
          <w:rPr>
            <w:rStyle w:val="Hyperlink"/>
            <w:noProof/>
          </w:rPr>
          <w:t>Hình 12: Mã nguồn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320909" w14:textId="094CAF6F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2" w:history="1">
        <w:r w:rsidRPr="0089112F">
          <w:rPr>
            <w:rStyle w:val="Hyperlink"/>
            <w:noProof/>
          </w:rPr>
          <w:t>Hình 13: Kết quả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918A63" w14:textId="4C10442D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3" w:history="1">
        <w:r w:rsidRPr="0089112F">
          <w:rPr>
            <w:rStyle w:val="Hyperlink"/>
            <w:noProof/>
          </w:rPr>
          <w:t>Hình 14: Mã nguồn InputFromKeyboard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76FC5E" w14:textId="52F4C581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4" w:history="1">
        <w:r w:rsidRPr="0089112F">
          <w:rPr>
            <w:rStyle w:val="Hyperlink"/>
            <w:noProof/>
          </w:rPr>
          <w:t>Hình 15: Kết quả InputFromKeyboard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BC5421" w14:textId="0DAE40B0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5" w:history="1">
        <w:r w:rsidRPr="0089112F">
          <w:rPr>
            <w:rStyle w:val="Hyperlink"/>
            <w:noProof/>
          </w:rPr>
          <w:t>Hình 16: Mã nguồn Triangle_6_3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F42F63" w14:textId="6AD17CEA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6" w:history="1">
        <w:r w:rsidRPr="0089112F">
          <w:rPr>
            <w:rStyle w:val="Hyperlink"/>
            <w:noProof/>
          </w:rPr>
          <w:t>Hình 17: Kết quả Triangle_6_3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CAA1B0" w14:textId="283CFC32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7" w:history="1">
        <w:r w:rsidRPr="0089112F">
          <w:rPr>
            <w:rStyle w:val="Hyperlink"/>
            <w:noProof/>
          </w:rPr>
          <w:t>Hình 18: Mã nguồn DaysOfAMonth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A9A3AB" w14:textId="149AAF24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8" w:history="1">
        <w:r w:rsidRPr="0089112F">
          <w:rPr>
            <w:rStyle w:val="Hyperlink"/>
            <w:noProof/>
          </w:rPr>
          <w:t>Hình 19: Kết quả DaysOfAMonth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F8D9F2" w14:textId="141E9EEA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19" w:history="1">
        <w:r w:rsidRPr="0089112F">
          <w:rPr>
            <w:rStyle w:val="Hyperlink"/>
            <w:noProof/>
          </w:rPr>
          <w:t>Hình 20: Mã nguồn SortAndCalculate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CDF873" w14:textId="5ADFED1D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20" w:history="1">
        <w:r w:rsidRPr="0089112F">
          <w:rPr>
            <w:rStyle w:val="Hyperlink"/>
            <w:noProof/>
          </w:rPr>
          <w:t>Hình 21: Kết quả SortAndCalculate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C11DF4" w14:textId="003F4922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21" w:history="1">
        <w:r w:rsidRPr="0089112F">
          <w:rPr>
            <w:rStyle w:val="Hyperlink"/>
            <w:noProof/>
          </w:rPr>
          <w:t>Hình 22: Mã nguồn Matrices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9A71319" w14:textId="74F076FB" w:rsidR="00984E8A" w:rsidRDefault="00984E8A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457522" w:history="1">
        <w:r w:rsidRPr="0089112F">
          <w:rPr>
            <w:rStyle w:val="Hyperlink"/>
            <w:noProof/>
          </w:rPr>
          <w:t>Hình 23: Kết quả Matrices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_Toc178457522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1E1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20E7CC" w14:textId="499490DB" w:rsidR="00047512" w:rsidRDefault="00815EA8">
      <w:r>
        <w:fldChar w:fldCharType="end"/>
      </w:r>
    </w:p>
    <w:p w14:paraId="6640CE93" w14:textId="77777777" w:rsidR="001E4D12" w:rsidRDefault="001E4D12"/>
    <w:p w14:paraId="7FD7E427" w14:textId="77777777" w:rsidR="001E4D12" w:rsidRDefault="001E4D12"/>
    <w:p w14:paraId="1B82B88A" w14:textId="77777777" w:rsidR="001E4D12" w:rsidRDefault="001E4D12"/>
    <w:p w14:paraId="3E36A785" w14:textId="77777777" w:rsidR="001E4D12" w:rsidRDefault="001E4D12"/>
    <w:p w14:paraId="6C2900E9" w14:textId="77777777" w:rsidR="001E4D12" w:rsidRDefault="001E4D12"/>
    <w:p w14:paraId="536C4336" w14:textId="7C15BBF2" w:rsidR="00047512" w:rsidRDefault="00047512" w:rsidP="00A200BC">
      <w:pPr>
        <w:pStyle w:val="Heading1"/>
        <w:numPr>
          <w:ilvl w:val="0"/>
          <w:numId w:val="16"/>
        </w:numPr>
      </w:pPr>
      <w:bookmarkStart w:id="0" w:name="_Toc178457485"/>
      <w:r>
        <w:lastRenderedPageBreak/>
        <w:t>First Programs</w:t>
      </w:r>
      <w:bookmarkEnd w:id="0"/>
    </w:p>
    <w:p w14:paraId="250470D0" w14:textId="3BFBC466" w:rsidR="00047512" w:rsidRDefault="00047512" w:rsidP="00047512">
      <w:pPr>
        <w:pStyle w:val="Heading2"/>
        <w:numPr>
          <w:ilvl w:val="1"/>
          <w:numId w:val="16"/>
        </w:numPr>
      </w:pPr>
      <w:bookmarkStart w:id="1" w:name="_Toc178457486"/>
      <w:r>
        <w:t>The Very First Java Programs</w:t>
      </w:r>
      <w:bookmarkEnd w:id="1"/>
    </w:p>
    <w:p w14:paraId="2A1F70C0" w14:textId="6DA32FBD" w:rsidR="00047512" w:rsidRPr="001E4D12" w:rsidRDefault="00047512" w:rsidP="001E4D12">
      <w:pPr>
        <w:pStyle w:val="Heading3"/>
        <w:numPr>
          <w:ilvl w:val="2"/>
          <w:numId w:val="17"/>
        </w:numPr>
      </w:pPr>
      <w:bookmarkStart w:id="2" w:name="_Toc178457487"/>
      <w:r>
        <w:t>Write, compile the first Java application:</w:t>
      </w:r>
      <w:bookmarkStart w:id="3" w:name="_heading=h.4d34og8" w:colFirst="0" w:colLast="0"/>
      <w:bookmarkEnd w:id="2"/>
      <w:bookmarkEnd w:id="3"/>
    </w:p>
    <w:p w14:paraId="13354600" w14:textId="340D55B4" w:rsidR="00047512" w:rsidRDefault="005C015D" w:rsidP="00047512">
      <w:pPr>
        <w:keepNext/>
        <w:spacing w:line="288" w:lineRule="auto"/>
        <w:jc w:val="center"/>
      </w:pPr>
      <w:r w:rsidRPr="005C015D">
        <w:rPr>
          <w:noProof/>
        </w:rPr>
        <w:drawing>
          <wp:inline distT="0" distB="0" distL="0" distR="0" wp14:anchorId="7E9DB8DF" wp14:editId="69956ED3">
            <wp:extent cx="5943600" cy="2200910"/>
            <wp:effectExtent l="0" t="0" r="0" b="8890"/>
            <wp:docPr id="1892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936D" w14:textId="0CC1386A" w:rsidR="00047512" w:rsidRDefault="00815EA8" w:rsidP="001E4D12">
      <w:pPr>
        <w:pStyle w:val="Caption"/>
        <w:jc w:val="center"/>
      </w:pPr>
      <w:bookmarkStart w:id="4" w:name="_Toc17845750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</w:t>
      </w:r>
      <w:r>
        <w:fldChar w:fldCharType="end"/>
      </w:r>
      <w:r w:rsidR="00E905DC">
        <w:t>: Mã nguồn Hello WorldWorld</w:t>
      </w:r>
      <w:bookmarkStart w:id="5" w:name="_heading=h.2s8eyo1" w:colFirst="0" w:colLast="0"/>
      <w:bookmarkEnd w:id="4"/>
      <w:bookmarkEnd w:id="5"/>
    </w:p>
    <w:p w14:paraId="71582450" w14:textId="1D1BE8AD" w:rsidR="00047512" w:rsidRDefault="005C015D" w:rsidP="00047512">
      <w:pPr>
        <w:spacing w:line="288" w:lineRule="auto"/>
        <w:rPr>
          <w:b/>
          <w:sz w:val="26"/>
          <w:szCs w:val="26"/>
        </w:rPr>
      </w:pPr>
      <w:r w:rsidRPr="005C015D">
        <w:rPr>
          <w:b/>
          <w:noProof/>
          <w:sz w:val="26"/>
          <w:szCs w:val="26"/>
        </w:rPr>
        <w:drawing>
          <wp:inline distT="0" distB="0" distL="0" distR="0" wp14:anchorId="52B9F9A2" wp14:editId="49C568BC">
            <wp:extent cx="5943600" cy="986790"/>
            <wp:effectExtent l="0" t="0" r="0" b="3810"/>
            <wp:docPr id="40815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9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B5E" w14:textId="210D3163" w:rsidR="00815EA8" w:rsidRDefault="00815EA8" w:rsidP="00E905DC">
      <w:pPr>
        <w:pStyle w:val="Caption"/>
        <w:jc w:val="center"/>
        <w:rPr>
          <w:b/>
          <w:sz w:val="26"/>
          <w:szCs w:val="26"/>
        </w:rPr>
      </w:pPr>
      <w:bookmarkStart w:id="6" w:name="_Toc17845750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2</w:t>
      </w:r>
      <w:r>
        <w:fldChar w:fldCharType="end"/>
      </w:r>
      <w:r w:rsidR="00E905DC">
        <w:t>: Kết quả mã nguồn Hello World</w:t>
      </w:r>
      <w:bookmarkEnd w:id="6"/>
    </w:p>
    <w:p w14:paraId="3602E960" w14:textId="46BBBE7B" w:rsidR="00047512" w:rsidRDefault="00047512" w:rsidP="001E4D12">
      <w:pPr>
        <w:pStyle w:val="Heading3"/>
        <w:numPr>
          <w:ilvl w:val="2"/>
          <w:numId w:val="17"/>
        </w:numPr>
      </w:pPr>
      <w:bookmarkStart w:id="7" w:name="_heading=h.17dp8vu" w:colFirst="0" w:colLast="0"/>
      <w:bookmarkStart w:id="8" w:name="_Toc178457488"/>
      <w:bookmarkEnd w:id="7"/>
      <w:r>
        <w:t>Write, compile the first dialog Java program</w:t>
      </w:r>
      <w:bookmarkEnd w:id="8"/>
    </w:p>
    <w:p w14:paraId="47A815B9" w14:textId="5E29FB1A" w:rsidR="00047512" w:rsidRDefault="0047015D" w:rsidP="00047512">
      <w:pPr>
        <w:keepNext/>
        <w:spacing w:line="288" w:lineRule="auto"/>
        <w:jc w:val="center"/>
      </w:pPr>
      <w:r w:rsidRPr="0047015D">
        <w:rPr>
          <w:noProof/>
        </w:rPr>
        <w:drawing>
          <wp:inline distT="0" distB="0" distL="0" distR="0" wp14:anchorId="0B92FFE5" wp14:editId="6FDD9599">
            <wp:extent cx="5943600" cy="1878330"/>
            <wp:effectExtent l="0" t="0" r="0" b="7620"/>
            <wp:docPr id="35510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3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3B0B" w14:textId="6DD4A3F7" w:rsidR="00047512" w:rsidRDefault="00E905DC" w:rsidP="00E905DC">
      <w:pPr>
        <w:pStyle w:val="Caption"/>
        <w:jc w:val="center"/>
        <w:rPr>
          <w:b/>
          <w:sz w:val="26"/>
          <w:szCs w:val="26"/>
        </w:rPr>
      </w:pPr>
      <w:bookmarkStart w:id="9" w:name="_heading=h.3rdcrjn" w:colFirst="0" w:colLast="0"/>
      <w:bookmarkStart w:id="10" w:name="_heading=h.26in1rg" w:colFirst="0" w:colLast="0"/>
      <w:bookmarkStart w:id="11" w:name="_Toc178457502"/>
      <w:bookmarkEnd w:id="9"/>
      <w:bookmarkEnd w:id="1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3</w:t>
      </w:r>
      <w:r>
        <w:fldChar w:fldCharType="end"/>
      </w:r>
      <w:r>
        <w:t>: Mã nguồn và kết quả FirstDialog</w:t>
      </w:r>
      <w:bookmarkEnd w:id="11"/>
      <w:r>
        <w:t xml:space="preserve"> </w:t>
      </w:r>
    </w:p>
    <w:p w14:paraId="631FD6EE" w14:textId="19A77CE3" w:rsidR="00047512" w:rsidRDefault="00047512" w:rsidP="00EB680B">
      <w:pPr>
        <w:pStyle w:val="Heading3"/>
        <w:numPr>
          <w:ilvl w:val="2"/>
          <w:numId w:val="17"/>
        </w:numPr>
      </w:pPr>
      <w:bookmarkStart w:id="12" w:name="_heading=h.lnxbz9" w:colFirst="0" w:colLast="0"/>
      <w:bookmarkStart w:id="13" w:name="_Toc178457489"/>
      <w:bookmarkEnd w:id="12"/>
      <w:r>
        <w:lastRenderedPageBreak/>
        <w:t>Write, compile the first input dialog Java application</w:t>
      </w:r>
      <w:bookmarkEnd w:id="13"/>
    </w:p>
    <w:p w14:paraId="0A51C9F3" w14:textId="438BCC73" w:rsidR="00047512" w:rsidRDefault="001F014E" w:rsidP="00047512">
      <w:pPr>
        <w:keepNext/>
        <w:spacing w:line="288" w:lineRule="auto"/>
        <w:jc w:val="center"/>
      </w:pPr>
      <w:r w:rsidRPr="001F014E">
        <w:rPr>
          <w:noProof/>
        </w:rPr>
        <w:drawing>
          <wp:inline distT="0" distB="0" distL="0" distR="0" wp14:anchorId="652F26D3" wp14:editId="505B49C0">
            <wp:extent cx="5943600" cy="2443480"/>
            <wp:effectExtent l="0" t="0" r="0" b="0"/>
            <wp:docPr id="75039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97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F7E" w14:textId="281F716B" w:rsidR="001E4D12" w:rsidRPr="001E4D12" w:rsidRDefault="00E905DC" w:rsidP="001E4D12">
      <w:pPr>
        <w:pStyle w:val="Caption"/>
        <w:jc w:val="center"/>
      </w:pPr>
      <w:bookmarkStart w:id="14" w:name="_heading=h.35nkun2" w:colFirst="0" w:colLast="0"/>
      <w:bookmarkStart w:id="15" w:name="_Toc178457503"/>
      <w:bookmarkEnd w:id="1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4</w:t>
      </w:r>
      <w:r>
        <w:fldChar w:fldCharType="end"/>
      </w:r>
      <w:r>
        <w:t>: Mã nguồn HelloNameDialog</w:t>
      </w:r>
      <w:bookmarkEnd w:id="15"/>
    </w:p>
    <w:p w14:paraId="315498E6" w14:textId="2427E0B0" w:rsidR="00047512" w:rsidRDefault="001F014E" w:rsidP="00047512">
      <w:bookmarkStart w:id="16" w:name="_heading=h.1ksv4uv" w:colFirst="0" w:colLast="0"/>
      <w:bookmarkEnd w:id="16"/>
      <w:r w:rsidRPr="001F014E">
        <w:rPr>
          <w:noProof/>
        </w:rPr>
        <w:drawing>
          <wp:inline distT="0" distB="0" distL="0" distR="0" wp14:anchorId="28E383D3" wp14:editId="0C36E2A7">
            <wp:extent cx="5943600" cy="2272030"/>
            <wp:effectExtent l="0" t="0" r="0" b="0"/>
            <wp:docPr id="19017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5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FDF5" w14:textId="77777777" w:rsidR="001E4D12" w:rsidRDefault="001E4D12" w:rsidP="00047512"/>
    <w:p w14:paraId="4A9F4943" w14:textId="35502608" w:rsidR="001F014E" w:rsidRDefault="001F014E" w:rsidP="00047512">
      <w:r w:rsidRPr="001F014E">
        <w:rPr>
          <w:noProof/>
        </w:rPr>
        <w:lastRenderedPageBreak/>
        <w:drawing>
          <wp:inline distT="0" distB="0" distL="0" distR="0" wp14:anchorId="5ECFD773" wp14:editId="768E8260">
            <wp:extent cx="5943600" cy="2582545"/>
            <wp:effectExtent l="0" t="0" r="0" b="8255"/>
            <wp:docPr id="7355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5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0743" w14:textId="09E421B4" w:rsidR="001F014E" w:rsidRDefault="00E905DC" w:rsidP="00A200BC">
      <w:pPr>
        <w:pStyle w:val="Caption"/>
        <w:jc w:val="center"/>
      </w:pPr>
      <w:bookmarkStart w:id="17" w:name="_Toc17845750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5</w:t>
      </w:r>
      <w:r>
        <w:fldChar w:fldCharType="end"/>
      </w:r>
      <w:r>
        <w:t>: Kết quả HelloNameDialog</w:t>
      </w:r>
      <w:bookmarkEnd w:id="17"/>
    </w:p>
    <w:p w14:paraId="157A78C3" w14:textId="43375BB0" w:rsidR="00047512" w:rsidRDefault="00047512" w:rsidP="00EB680B">
      <w:pPr>
        <w:pStyle w:val="Heading3"/>
        <w:numPr>
          <w:ilvl w:val="2"/>
          <w:numId w:val="17"/>
        </w:numPr>
      </w:pPr>
      <w:bookmarkStart w:id="18" w:name="_Toc178457490"/>
      <w:r>
        <w:t>Write, compile, and run the following example:</w:t>
      </w:r>
      <w:bookmarkEnd w:id="18"/>
    </w:p>
    <w:p w14:paraId="09F5903D" w14:textId="2CAB1B33" w:rsidR="00E905DC" w:rsidRDefault="002B3551" w:rsidP="00047512">
      <w:pPr>
        <w:keepNext/>
        <w:spacing w:line="288" w:lineRule="auto"/>
      </w:pPr>
      <w:r w:rsidRPr="002B3551">
        <w:rPr>
          <w:noProof/>
        </w:rPr>
        <w:drawing>
          <wp:inline distT="0" distB="0" distL="0" distR="0" wp14:anchorId="120C374B" wp14:editId="4CFE1B0C">
            <wp:extent cx="5943600" cy="3623945"/>
            <wp:effectExtent l="0" t="0" r="0" b="0"/>
            <wp:docPr id="3321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5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116" w14:textId="2DAD63EB" w:rsidR="00047512" w:rsidRDefault="00E905DC" w:rsidP="00A200BC">
      <w:pPr>
        <w:pStyle w:val="Caption"/>
        <w:jc w:val="center"/>
      </w:pPr>
      <w:bookmarkStart w:id="19" w:name="_Toc17845750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6</w:t>
      </w:r>
      <w:r>
        <w:fldChar w:fldCharType="end"/>
      </w:r>
      <w:r>
        <w:t>: Mã nguồn ShowTwoNumbers</w:t>
      </w:r>
      <w:bookmarkEnd w:id="19"/>
    </w:p>
    <w:p w14:paraId="10D07E35" w14:textId="56F2B008" w:rsidR="00E905DC" w:rsidRDefault="00E905DC" w:rsidP="00047512"/>
    <w:p w14:paraId="2557727F" w14:textId="2DC4CA85" w:rsidR="00E905DC" w:rsidRDefault="00E905DC" w:rsidP="00047512">
      <w:r w:rsidRPr="002B3551">
        <w:rPr>
          <w:noProof/>
        </w:rPr>
        <w:lastRenderedPageBreak/>
        <w:drawing>
          <wp:inline distT="0" distB="0" distL="0" distR="0" wp14:anchorId="719A0AE8" wp14:editId="18E18695">
            <wp:extent cx="5943600" cy="891540"/>
            <wp:effectExtent l="0" t="0" r="0" b="3810"/>
            <wp:docPr id="1070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71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D0B" w14:textId="29866EDA" w:rsidR="002B3551" w:rsidRDefault="002B3551" w:rsidP="00047512">
      <w:r w:rsidRPr="002B3551">
        <w:rPr>
          <w:noProof/>
        </w:rPr>
        <w:drawing>
          <wp:inline distT="0" distB="0" distL="0" distR="0" wp14:anchorId="4A4E61D7" wp14:editId="0EB0075A">
            <wp:extent cx="5943600" cy="914400"/>
            <wp:effectExtent l="0" t="0" r="0" b="0"/>
            <wp:docPr id="137658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2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C891" w14:textId="02EEEAF7" w:rsidR="002B3551" w:rsidRDefault="002B3551" w:rsidP="00047512">
      <w:r w:rsidRPr="002B3551">
        <w:rPr>
          <w:noProof/>
        </w:rPr>
        <w:drawing>
          <wp:inline distT="0" distB="0" distL="0" distR="0" wp14:anchorId="22B8C75F" wp14:editId="25C53F7D">
            <wp:extent cx="5382376" cy="1676634"/>
            <wp:effectExtent l="0" t="0" r="8890" b="0"/>
            <wp:docPr id="13090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7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3B5F" w14:textId="70B82B80" w:rsidR="00E905DC" w:rsidRDefault="00E905DC" w:rsidP="00A200BC">
      <w:pPr>
        <w:pStyle w:val="Caption"/>
        <w:jc w:val="center"/>
      </w:pPr>
      <w:bookmarkStart w:id="20" w:name="_Toc17845750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7</w:t>
      </w:r>
      <w:r>
        <w:fldChar w:fldCharType="end"/>
      </w:r>
      <w:r>
        <w:t>: Kết quả ShowTwoNumber</w:t>
      </w:r>
      <w:bookmarkEnd w:id="20"/>
    </w:p>
    <w:p w14:paraId="33C68887" w14:textId="54DCFAE2" w:rsidR="00047512" w:rsidRDefault="00047512" w:rsidP="00EB680B">
      <w:pPr>
        <w:pStyle w:val="Heading3"/>
        <w:numPr>
          <w:ilvl w:val="2"/>
          <w:numId w:val="17"/>
        </w:numPr>
        <w:rPr>
          <w:rFonts w:ascii="Times" w:eastAsia="Times" w:hAnsi="Times" w:cs="Times"/>
          <w:sz w:val="20"/>
          <w:szCs w:val="20"/>
        </w:rPr>
      </w:pPr>
      <w:bookmarkStart w:id="21" w:name="_Toc178457491"/>
      <w:r>
        <w:t xml:space="preserve">Write a program to calculate sum, </w:t>
      </w:r>
      <w:r>
        <w:rPr>
          <w:color w:val="000000"/>
        </w:rPr>
        <w:t>difference</w:t>
      </w:r>
      <w:r>
        <w:rPr>
          <w:rFonts w:ascii="Times" w:eastAsia="Times" w:hAnsi="Times" w:cs="Times"/>
          <w:sz w:val="20"/>
          <w:szCs w:val="20"/>
        </w:rPr>
        <w:t xml:space="preserve">, </w:t>
      </w:r>
      <w:r>
        <w:t>product, and quotient of 2 double numbers which are entered by users.</w:t>
      </w:r>
      <w:bookmarkEnd w:id="21"/>
    </w:p>
    <w:p w14:paraId="1468E291" w14:textId="6C7BDE75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71231ED" wp14:editId="0DF30A4A">
            <wp:extent cx="5943600" cy="2663190"/>
            <wp:effectExtent l="0" t="0" r="0" b="3810"/>
            <wp:docPr id="159981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15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941" w14:textId="77777777" w:rsidR="00297B8C" w:rsidRDefault="00297B8C" w:rsidP="00297B8C">
      <w:pPr>
        <w:spacing w:after="0" w:line="288" w:lineRule="auto"/>
        <w:jc w:val="both"/>
      </w:pPr>
    </w:p>
    <w:p w14:paraId="5AE6BF17" w14:textId="7188FA84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lastRenderedPageBreak/>
        <w:drawing>
          <wp:inline distT="0" distB="0" distL="0" distR="0" wp14:anchorId="2EFF8EC5" wp14:editId="0E4C29A1">
            <wp:extent cx="5943600" cy="2272665"/>
            <wp:effectExtent l="0" t="0" r="0" b="0"/>
            <wp:docPr id="93071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75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F55" w14:textId="615ABAF2" w:rsidR="00E905DC" w:rsidRDefault="00E905DC" w:rsidP="00A200BC">
      <w:pPr>
        <w:pStyle w:val="Caption"/>
        <w:jc w:val="center"/>
      </w:pPr>
      <w:bookmarkStart w:id="22" w:name="_Toc17845750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8</w:t>
      </w:r>
      <w:r>
        <w:fldChar w:fldCharType="end"/>
      </w:r>
      <w:r>
        <w:t>: Mã nguồn CalculateTwoNumbers</w:t>
      </w:r>
      <w:bookmarkEnd w:id="22"/>
    </w:p>
    <w:p w14:paraId="1678D441" w14:textId="37200B38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35B2D12" wp14:editId="10B5111E">
            <wp:extent cx="4832252" cy="2335794"/>
            <wp:effectExtent l="0" t="0" r="6985" b="7620"/>
            <wp:docPr id="15218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4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310" cy="2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5AFF" w14:textId="77777777" w:rsidR="00E905DC" w:rsidRDefault="00E905DC" w:rsidP="00297B8C">
      <w:pPr>
        <w:spacing w:after="0" w:line="288" w:lineRule="auto"/>
        <w:jc w:val="both"/>
      </w:pPr>
    </w:p>
    <w:p w14:paraId="036D8E73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5F78CAA" wp14:editId="0DFFCF7D">
            <wp:extent cx="4804193" cy="2272420"/>
            <wp:effectExtent l="0" t="0" r="0" b="0"/>
            <wp:docPr id="180360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5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045" cy="22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B67C9EC" w14:textId="29CEF3D9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50C3C7E" wp14:editId="4832DED7">
            <wp:extent cx="5566466" cy="3829616"/>
            <wp:effectExtent l="0" t="0" r="0" b="0"/>
            <wp:docPr id="196108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9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036" cy="38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1167" w14:textId="77777777" w:rsidR="00E905DC" w:rsidRDefault="00E905DC" w:rsidP="00297B8C">
      <w:pPr>
        <w:spacing w:after="0" w:line="288" w:lineRule="auto"/>
        <w:jc w:val="both"/>
      </w:pPr>
    </w:p>
    <w:p w14:paraId="30ABA7AA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2D39A5A" wp14:editId="563C8A13">
            <wp:extent cx="5667172" cy="2679826"/>
            <wp:effectExtent l="0" t="0" r="0" b="6350"/>
            <wp:docPr id="147942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8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940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84B62D0" w14:textId="66F06DA8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283656F" wp14:editId="506235A7">
            <wp:extent cx="5816106" cy="2679826"/>
            <wp:effectExtent l="0" t="0" r="0" b="6350"/>
            <wp:docPr id="10001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5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431" cy="26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75A01" wp14:editId="7A4316B0">
            <wp:extent cx="5820346" cy="3422210"/>
            <wp:effectExtent l="0" t="0" r="9525" b="6985"/>
            <wp:docPr id="192378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9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318" cy="34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D17" w14:textId="0313F9F7" w:rsidR="00047512" w:rsidRDefault="00E905DC" w:rsidP="00A200BC">
      <w:pPr>
        <w:pStyle w:val="Caption"/>
        <w:jc w:val="center"/>
      </w:pPr>
      <w:bookmarkStart w:id="23" w:name="_Toc17845750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9</w:t>
      </w:r>
      <w:r>
        <w:fldChar w:fldCharType="end"/>
      </w:r>
      <w:r>
        <w:t>: Kết quả CalculateTwoNumbers</w:t>
      </w:r>
      <w:bookmarkEnd w:id="23"/>
    </w:p>
    <w:p w14:paraId="4354EAEF" w14:textId="316399B8" w:rsidR="00047512" w:rsidRDefault="00047512" w:rsidP="00EB680B">
      <w:pPr>
        <w:pStyle w:val="Heading3"/>
        <w:numPr>
          <w:ilvl w:val="2"/>
          <w:numId w:val="17"/>
        </w:numPr>
      </w:pPr>
      <w:bookmarkStart w:id="24" w:name="_Toc178457492"/>
      <w:r>
        <w:t>Write a program to solve</w:t>
      </w:r>
      <w:r w:rsidR="001E4D12">
        <w:t xml:space="preserve"> Exercise:</w:t>
      </w:r>
      <w:bookmarkEnd w:id="24"/>
    </w:p>
    <w:p w14:paraId="5B74D0CC" w14:textId="77777777" w:rsidR="00047512" w:rsidRDefault="00047512" w:rsidP="00047512"/>
    <w:p w14:paraId="675DF14B" w14:textId="01B1DF44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1FCEDC9E" wp14:editId="6C9143DF">
            <wp:extent cx="6327956" cy="2960483"/>
            <wp:effectExtent l="0" t="0" r="0" b="0"/>
            <wp:docPr id="205494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91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9905" cy="29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C60" w14:textId="159A5863" w:rsidR="00D11D12" w:rsidRDefault="00D11D12" w:rsidP="00047512">
      <w:pPr>
        <w:spacing w:line="288" w:lineRule="auto"/>
      </w:pPr>
      <w:r>
        <w:rPr>
          <w:noProof/>
        </w:rPr>
        <w:drawing>
          <wp:inline distT="0" distB="0" distL="0" distR="0" wp14:anchorId="3B2B3FC2" wp14:editId="49F8F619">
            <wp:extent cx="6314792" cy="2806574"/>
            <wp:effectExtent l="0" t="0" r="0" b="0"/>
            <wp:docPr id="8432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4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1158" cy="28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B8E" w14:textId="3E096469" w:rsidR="00E905DC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5FEE454" wp14:editId="04E0C59A">
            <wp:extent cx="6175490" cy="2996697"/>
            <wp:effectExtent l="0" t="0" r="0" b="0"/>
            <wp:docPr id="21619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3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484" cy="30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6B325BF5" w14:textId="77777777" w:rsidR="00E905DC" w:rsidRDefault="00E905DC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0E5F3884" wp14:editId="30C0F3CE">
            <wp:extent cx="6138735" cy="3005750"/>
            <wp:effectExtent l="0" t="0" r="0" b="4445"/>
            <wp:docPr id="113573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2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8980" cy="30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12" w:rsidRPr="00D11D12">
        <w:rPr>
          <w:noProof/>
        </w:rPr>
        <w:t xml:space="preserve"> </w:t>
      </w:r>
    </w:p>
    <w:p w14:paraId="70543DEA" w14:textId="3C502F46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2BDF347" wp14:editId="343F540C">
            <wp:extent cx="6347232" cy="2942376"/>
            <wp:effectExtent l="0" t="0" r="0" b="0"/>
            <wp:docPr id="1870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29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2095" cy="29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879" w14:textId="5D3D9C1D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115D9BEC" wp14:editId="1938498F">
            <wp:extent cx="6346108" cy="2743200"/>
            <wp:effectExtent l="0" t="0" r="0" b="0"/>
            <wp:docPr id="79439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29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537" cy="27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29A97F49" w14:textId="6AD83D21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24674406" wp14:editId="301C17BA">
            <wp:extent cx="5943600" cy="2663190"/>
            <wp:effectExtent l="0" t="0" r="0" b="3810"/>
            <wp:docPr id="140107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78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642C" w14:textId="557F2419" w:rsidR="00E905DC" w:rsidRDefault="00E905DC" w:rsidP="00A200BC">
      <w:pPr>
        <w:pStyle w:val="Caption"/>
        <w:jc w:val="center"/>
      </w:pPr>
      <w:bookmarkStart w:id="25" w:name="_Toc17845750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10</w:t>
      </w:r>
      <w:r>
        <w:fldChar w:fldCharType="end"/>
      </w:r>
      <w:r>
        <w:t>: Mã nguồn Exercise_2_2_6</w:t>
      </w:r>
      <w:bookmarkEnd w:id="25"/>
    </w:p>
    <w:p w14:paraId="52CE7B24" w14:textId="6544FA19" w:rsidR="00E717FC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223B6B5F" wp14:editId="7BB0D2ED">
            <wp:extent cx="5943600" cy="1996440"/>
            <wp:effectExtent l="0" t="0" r="0" b="3810"/>
            <wp:docPr id="20343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59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DEA8" w14:textId="105DA8BE" w:rsidR="00D11D12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741F3505" wp14:editId="642C1DF1">
            <wp:extent cx="5943600" cy="2879090"/>
            <wp:effectExtent l="0" t="0" r="0" b="0"/>
            <wp:docPr id="196081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12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0A5" w14:textId="478CDC9A" w:rsidR="00D11D12" w:rsidRDefault="00D11D12" w:rsidP="00047512">
      <w:pPr>
        <w:spacing w:line="288" w:lineRule="auto"/>
      </w:pPr>
      <w:r w:rsidRPr="00D11D12">
        <w:rPr>
          <w:noProof/>
        </w:rPr>
        <w:lastRenderedPageBreak/>
        <w:drawing>
          <wp:inline distT="0" distB="0" distL="0" distR="0" wp14:anchorId="01F7ED1F" wp14:editId="78DE9A61">
            <wp:extent cx="5943600" cy="3540125"/>
            <wp:effectExtent l="0" t="0" r="0" b="3175"/>
            <wp:docPr id="599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5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012F" w14:textId="3719C4E4" w:rsidR="00047512" w:rsidRDefault="00D11D12" w:rsidP="00815EA8">
      <w:pPr>
        <w:spacing w:line="288" w:lineRule="auto"/>
      </w:pPr>
      <w:r w:rsidRPr="00D11D12">
        <w:rPr>
          <w:noProof/>
        </w:rPr>
        <w:drawing>
          <wp:inline distT="0" distB="0" distL="0" distR="0" wp14:anchorId="19484CAC" wp14:editId="7FEAA135">
            <wp:extent cx="5943600" cy="2644775"/>
            <wp:effectExtent l="0" t="0" r="0" b="3175"/>
            <wp:docPr id="117821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2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6D8" w14:textId="5A2F5690" w:rsidR="00E905DC" w:rsidRDefault="00E905DC" w:rsidP="00A200BC">
      <w:pPr>
        <w:pStyle w:val="Caption"/>
        <w:jc w:val="center"/>
      </w:pPr>
      <w:bookmarkStart w:id="26" w:name="_Toc17845751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11</w:t>
      </w:r>
      <w:r>
        <w:fldChar w:fldCharType="end"/>
      </w:r>
      <w:r>
        <w:t>: Kết quả Exercise_2_2_6</w:t>
      </w:r>
      <w:bookmarkEnd w:id="26"/>
    </w:p>
    <w:p w14:paraId="29DBBE63" w14:textId="3DDF1AAE" w:rsidR="00047512" w:rsidRDefault="00047512" w:rsidP="00EB680B">
      <w:pPr>
        <w:pStyle w:val="Heading1"/>
        <w:numPr>
          <w:ilvl w:val="0"/>
          <w:numId w:val="18"/>
        </w:numPr>
      </w:pPr>
      <w:bookmarkStart w:id="27" w:name="_heading=h.2jxsxqh" w:colFirst="0" w:colLast="0"/>
      <w:bookmarkStart w:id="28" w:name="_Toc178457493"/>
      <w:bookmarkEnd w:id="27"/>
      <w:r>
        <w:t>Exercises</w:t>
      </w:r>
      <w:bookmarkEnd w:id="28"/>
    </w:p>
    <w:p w14:paraId="6E23B32E" w14:textId="2F1CDC16" w:rsidR="00047512" w:rsidRPr="00EB680B" w:rsidRDefault="00047512" w:rsidP="00EB680B">
      <w:pPr>
        <w:pStyle w:val="Heading2"/>
        <w:numPr>
          <w:ilvl w:val="1"/>
          <w:numId w:val="19"/>
        </w:numPr>
      </w:pPr>
      <w:bookmarkStart w:id="29" w:name="_Toc178457494"/>
      <w:r>
        <w:t xml:space="preserve">Write, compile and run the ChoosingOption </w:t>
      </w:r>
      <w:r>
        <w:rPr>
          <w:rFonts w:ascii="Times New Roman" w:eastAsia="Times New Roman" w:hAnsi="Times New Roman" w:cs="Times New Roman"/>
        </w:rPr>
        <w:t>program:</w:t>
      </w:r>
      <w:bookmarkEnd w:id="29"/>
    </w:p>
    <w:p w14:paraId="0C4EEF76" w14:textId="06604A94" w:rsidR="00047512" w:rsidRDefault="00047512" w:rsidP="00047512">
      <w:bookmarkStart w:id="30" w:name="_heading=h.3j2qqm3" w:colFirst="0" w:colLast="0"/>
      <w:bookmarkEnd w:id="30"/>
      <w:r>
        <w:t>.</w:t>
      </w:r>
    </w:p>
    <w:p w14:paraId="4B453D96" w14:textId="20113066" w:rsidR="00047512" w:rsidRDefault="009C31C8" w:rsidP="00047512">
      <w:pPr>
        <w:keepNext/>
        <w:spacing w:line="288" w:lineRule="auto"/>
      </w:pPr>
      <w:r w:rsidRPr="009C31C8">
        <w:rPr>
          <w:noProof/>
        </w:rPr>
        <w:lastRenderedPageBreak/>
        <w:drawing>
          <wp:inline distT="0" distB="0" distL="0" distR="0" wp14:anchorId="4E7A7239" wp14:editId="3617D797">
            <wp:extent cx="6200964" cy="3087232"/>
            <wp:effectExtent l="0" t="0" r="0" b="0"/>
            <wp:docPr id="16846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9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9857" cy="30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D9B" w14:textId="197E8D8A" w:rsidR="00A200BC" w:rsidRDefault="00A200BC" w:rsidP="00A200BC">
      <w:pPr>
        <w:pStyle w:val="Caption"/>
        <w:jc w:val="center"/>
      </w:pPr>
      <w:bookmarkStart w:id="31" w:name="_Toc17845751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12</w:t>
      </w:r>
      <w:r>
        <w:fldChar w:fldCharType="end"/>
      </w:r>
      <w:r>
        <w:t>: Mã nguồn ChoosingOption</w:t>
      </w:r>
      <w:bookmarkEnd w:id="31"/>
    </w:p>
    <w:p w14:paraId="4D2C20B4" w14:textId="30EF6C1D" w:rsidR="00A200BC" w:rsidRPr="00A200BC" w:rsidRDefault="00A200BC" w:rsidP="00A200BC">
      <w:r>
        <w:rPr>
          <w:noProof/>
        </w:rPr>
        <w:drawing>
          <wp:inline distT="0" distB="0" distL="0" distR="0" wp14:anchorId="6C135C64" wp14:editId="00235B2D">
            <wp:extent cx="6222061" cy="2806574"/>
            <wp:effectExtent l="0" t="0" r="7620" b="0"/>
            <wp:docPr id="143439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34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5844" cy="28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6E2E" w14:textId="17969249" w:rsidR="009C31C8" w:rsidRDefault="009C31C8" w:rsidP="00047512">
      <w:pPr>
        <w:keepNext/>
        <w:spacing w:line="288" w:lineRule="auto"/>
      </w:pPr>
      <w:r>
        <w:rPr>
          <w:noProof/>
        </w:rPr>
        <w:lastRenderedPageBreak/>
        <w:drawing>
          <wp:inline distT="0" distB="0" distL="0" distR="0" wp14:anchorId="2AC3CC8B" wp14:editId="3A284AC1">
            <wp:extent cx="5790958" cy="2888055"/>
            <wp:effectExtent l="0" t="0" r="635" b="7620"/>
            <wp:docPr id="105467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07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8784" cy="28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DAA" w14:textId="449A1609" w:rsidR="00A200BC" w:rsidRDefault="00A200BC" w:rsidP="00A200BC">
      <w:pPr>
        <w:pStyle w:val="Caption"/>
        <w:jc w:val="center"/>
      </w:pPr>
      <w:bookmarkStart w:id="32" w:name="_Toc17845751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13</w:t>
      </w:r>
      <w:r>
        <w:fldChar w:fldCharType="end"/>
      </w:r>
      <w:r>
        <w:t>: Kết quả ChoosingOption</w:t>
      </w:r>
      <w:bookmarkEnd w:id="32"/>
    </w:p>
    <w:p w14:paraId="09AEAF75" w14:textId="5D31ED81" w:rsidR="00047512" w:rsidRDefault="00047512" w:rsidP="00EB680B">
      <w:pPr>
        <w:pStyle w:val="Heading2"/>
        <w:numPr>
          <w:ilvl w:val="1"/>
          <w:numId w:val="19"/>
        </w:numPr>
      </w:pPr>
      <w:bookmarkStart w:id="33" w:name="_Toc178457495"/>
      <w:r>
        <w:t>Write a program for input/output from keyboard</w:t>
      </w:r>
      <w:bookmarkEnd w:id="33"/>
    </w:p>
    <w:p w14:paraId="3F40D565" w14:textId="637B250E" w:rsidR="00A200BC" w:rsidRDefault="00CC6405" w:rsidP="00047512">
      <w:pPr>
        <w:keepNext/>
        <w:spacing w:line="288" w:lineRule="auto"/>
      </w:pPr>
      <w:bookmarkStart w:id="34" w:name="_heading=h.1ci93xb" w:colFirst="0" w:colLast="0"/>
      <w:bookmarkEnd w:id="34"/>
      <w:r w:rsidRPr="00CC6405">
        <w:rPr>
          <w:noProof/>
        </w:rPr>
        <w:drawing>
          <wp:inline distT="0" distB="0" distL="0" distR="0" wp14:anchorId="475A6C56" wp14:editId="5D48AA13">
            <wp:extent cx="5930020" cy="3810164"/>
            <wp:effectExtent l="0" t="0" r="0" b="0"/>
            <wp:docPr id="7012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48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982" cy="38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7FF" w14:textId="494F5AE4" w:rsidR="00A200BC" w:rsidRDefault="00A200BC" w:rsidP="001E4D12">
      <w:pPr>
        <w:pStyle w:val="Caption"/>
        <w:jc w:val="center"/>
      </w:pPr>
      <w:bookmarkStart w:id="35" w:name="_Toc17845751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14</w:t>
      </w:r>
      <w:r>
        <w:fldChar w:fldCharType="end"/>
      </w:r>
      <w:r>
        <w:t>: Mã nguồn InputFromKeyboard</w:t>
      </w:r>
      <w:bookmarkEnd w:id="35"/>
    </w:p>
    <w:p w14:paraId="76C312E1" w14:textId="597A4ABB" w:rsidR="00CC6405" w:rsidRDefault="00CC6405" w:rsidP="00047512">
      <w:pPr>
        <w:keepNext/>
        <w:spacing w:line="288" w:lineRule="auto"/>
      </w:pPr>
      <w:r w:rsidRPr="00CC6405">
        <w:rPr>
          <w:noProof/>
        </w:rPr>
        <w:lastRenderedPageBreak/>
        <w:drawing>
          <wp:inline distT="0" distB="0" distL="0" distR="0" wp14:anchorId="4391CDB0" wp14:editId="67B42F4D">
            <wp:extent cx="5943600" cy="3813175"/>
            <wp:effectExtent l="0" t="0" r="0" b="0"/>
            <wp:docPr id="102246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34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BA9" w14:textId="508879DF" w:rsidR="00A200BC" w:rsidRDefault="00A200BC" w:rsidP="00A200BC">
      <w:pPr>
        <w:pStyle w:val="Caption"/>
        <w:jc w:val="center"/>
      </w:pPr>
      <w:bookmarkStart w:id="36" w:name="_Toc17845751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15</w:t>
      </w:r>
      <w:r>
        <w:fldChar w:fldCharType="end"/>
      </w:r>
      <w:r>
        <w:t>: Kết quả InputFromKeyboard</w:t>
      </w:r>
      <w:bookmarkEnd w:id="36"/>
    </w:p>
    <w:p w14:paraId="171ECEE2" w14:textId="3D2C9AE9" w:rsidR="00047512" w:rsidRDefault="00047512" w:rsidP="00EB680B">
      <w:pPr>
        <w:pStyle w:val="Heading2"/>
        <w:numPr>
          <w:ilvl w:val="1"/>
          <w:numId w:val="19"/>
        </w:numPr>
      </w:pPr>
      <w:bookmarkStart w:id="37" w:name="_heading=h.3whwml4" w:colFirst="0" w:colLast="0"/>
      <w:bookmarkStart w:id="38" w:name="_Toc178457496"/>
      <w:bookmarkEnd w:id="37"/>
      <w:r>
        <w:lastRenderedPageBreak/>
        <w:t>Write a program to display a triangle with a height of n stars (*), n is entered by users.</w:t>
      </w:r>
      <w:bookmarkEnd w:id="38"/>
    </w:p>
    <w:p w14:paraId="30F1A812" w14:textId="53E7123B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2B33EDE" wp14:editId="72AE33F5">
            <wp:extent cx="5943600" cy="3745230"/>
            <wp:effectExtent l="0" t="0" r="0" b="7620"/>
            <wp:docPr id="1621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5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D43" w14:textId="4E54A74F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39" w:name="_Toc17845751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16</w:t>
      </w:r>
      <w:r>
        <w:fldChar w:fldCharType="end"/>
      </w:r>
      <w:r>
        <w:t>: Mã nguồn Triangle_6_3</w:t>
      </w:r>
      <w:bookmarkEnd w:id="39"/>
    </w:p>
    <w:p w14:paraId="7D1DE28B" w14:textId="296F6AE8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6506DF" wp14:editId="6C6664DD">
            <wp:extent cx="5943600" cy="4478655"/>
            <wp:effectExtent l="0" t="0" r="0" b="0"/>
            <wp:docPr id="18926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75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55C" w14:textId="3054E6D1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0" w:name="_Toc17845751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17</w:t>
      </w:r>
      <w:r>
        <w:fldChar w:fldCharType="end"/>
      </w:r>
      <w:r>
        <w:t>: Kết quả Triangle_6_3</w:t>
      </w:r>
      <w:bookmarkEnd w:id="40"/>
    </w:p>
    <w:p w14:paraId="73CDA9C3" w14:textId="3CE9244C" w:rsidR="00047512" w:rsidRDefault="00047512" w:rsidP="00EB680B">
      <w:pPr>
        <w:pStyle w:val="Heading2"/>
        <w:numPr>
          <w:ilvl w:val="1"/>
          <w:numId w:val="19"/>
        </w:numPr>
      </w:pPr>
      <w:bookmarkStart w:id="41" w:name="_Toc178457497"/>
      <w:r w:rsidRPr="00EB680B">
        <w:rPr>
          <w:bCs/>
        </w:rPr>
        <w:lastRenderedPageBreak/>
        <w:t>Write a program to display the number of days of a month</w:t>
      </w:r>
      <w:r>
        <w:t>, which is entered by users (both month and year). If it is an invalid month/year, ask the user to enter again.</w:t>
      </w:r>
      <w:bookmarkEnd w:id="41"/>
    </w:p>
    <w:p w14:paraId="6995514E" w14:textId="6B53E7BF" w:rsidR="004C4BDC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drawing>
          <wp:inline distT="0" distB="0" distL="0" distR="0" wp14:anchorId="0CEE716B" wp14:editId="0E042D9B">
            <wp:extent cx="5943600" cy="3176270"/>
            <wp:effectExtent l="0" t="0" r="0" b="5080"/>
            <wp:docPr id="60870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98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A92" w14:textId="1AB71958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7D53F66B" wp14:editId="3E8BF046">
            <wp:extent cx="5943600" cy="3204210"/>
            <wp:effectExtent l="0" t="0" r="0" b="0"/>
            <wp:docPr id="190494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98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C2BD" w14:textId="1D0B9F2A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1E5DC55" wp14:editId="08F007B6">
            <wp:extent cx="5943600" cy="2640330"/>
            <wp:effectExtent l="0" t="0" r="0" b="7620"/>
            <wp:docPr id="122791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00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31BB" w14:textId="03C30EBC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6D18F878" wp14:editId="27C9583D">
            <wp:extent cx="5943600" cy="3398520"/>
            <wp:effectExtent l="0" t="0" r="0" b="0"/>
            <wp:docPr id="17208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1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3240" w14:textId="53878383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2" w:name="_Toc17845751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18</w:t>
      </w:r>
      <w:r>
        <w:fldChar w:fldCharType="end"/>
      </w:r>
      <w:r>
        <w:t>: Mã nguồn DaysOfAMonth</w:t>
      </w:r>
      <w:bookmarkEnd w:id="42"/>
    </w:p>
    <w:p w14:paraId="3CA568A3" w14:textId="68FBE19E" w:rsidR="002C5AFF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220B607D" wp14:editId="24F57535">
            <wp:extent cx="5943600" cy="3423920"/>
            <wp:effectExtent l="0" t="0" r="0" b="5080"/>
            <wp:docPr id="164169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67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498" w14:textId="4996B635" w:rsidR="002C5AFF" w:rsidRDefault="002C5AFF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2C5AFF">
        <w:rPr>
          <w:noProof/>
          <w:color w:val="000000"/>
          <w:sz w:val="26"/>
          <w:szCs w:val="26"/>
        </w:rPr>
        <w:drawing>
          <wp:inline distT="0" distB="0" distL="0" distR="0" wp14:anchorId="35D8F66E" wp14:editId="5FC3E591">
            <wp:extent cx="5943600" cy="1946910"/>
            <wp:effectExtent l="0" t="0" r="0" b="0"/>
            <wp:docPr id="188162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281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87F5" w14:textId="17E59B16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3" w:name="_Toc17845751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19</w:t>
      </w:r>
      <w:r>
        <w:fldChar w:fldCharType="end"/>
      </w:r>
      <w:r>
        <w:t>: Kết quả DaysOfAMonth</w:t>
      </w:r>
      <w:bookmarkEnd w:id="43"/>
    </w:p>
    <w:p w14:paraId="46CEFAE6" w14:textId="23ED5CC3" w:rsidR="00047512" w:rsidRDefault="00047512" w:rsidP="00EB680B">
      <w:pPr>
        <w:pStyle w:val="Heading2"/>
        <w:numPr>
          <w:ilvl w:val="1"/>
          <w:numId w:val="19"/>
        </w:numPr>
      </w:pPr>
      <w:bookmarkStart w:id="44" w:name="_Toc178457498"/>
      <w:r>
        <w:t>Write a Java program to sort a numeric array, and calculate the sum and average value of array elements.</w:t>
      </w:r>
      <w:bookmarkEnd w:id="44"/>
    </w:p>
    <w:p w14:paraId="0D7C13BD" w14:textId="4DE64C7A" w:rsidR="00047512" w:rsidRDefault="00047512" w:rsidP="00047512">
      <w:pPr>
        <w:rPr>
          <w:rFonts w:ascii="Times" w:eastAsia="Times" w:hAnsi="Times" w:cs="Times"/>
          <w:sz w:val="20"/>
          <w:szCs w:val="20"/>
        </w:rPr>
      </w:pPr>
    </w:p>
    <w:p w14:paraId="0C81416C" w14:textId="6E029A27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74E0C665" wp14:editId="26ED396C">
            <wp:extent cx="6393242" cy="3376943"/>
            <wp:effectExtent l="0" t="0" r="7620" b="0"/>
            <wp:docPr id="128357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05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5628" cy="33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5BA" w14:textId="61594F2F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drawing>
          <wp:inline distT="0" distB="0" distL="0" distR="0" wp14:anchorId="3A3F9F42" wp14:editId="68CAB09E">
            <wp:extent cx="6412002" cy="2390115"/>
            <wp:effectExtent l="0" t="0" r="8255" b="0"/>
            <wp:docPr id="124039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52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20814" cy="23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8D3" w14:textId="50A1B419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5" w:name="_Toc17845751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20</w:t>
      </w:r>
      <w:r>
        <w:fldChar w:fldCharType="end"/>
      </w:r>
      <w:r>
        <w:t>: Mã nguồn SortAndCalculate</w:t>
      </w:r>
      <w:bookmarkEnd w:id="45"/>
    </w:p>
    <w:p w14:paraId="6C090C10" w14:textId="50FF4D3E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6D43168B" wp14:editId="2736F7D2">
            <wp:extent cx="5943600" cy="2226945"/>
            <wp:effectExtent l="0" t="0" r="0" b="1905"/>
            <wp:docPr id="6419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48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F6C" w14:textId="432CA357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6" w:name="_Toc17845752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21</w:t>
      </w:r>
      <w:r>
        <w:fldChar w:fldCharType="end"/>
      </w:r>
      <w:r>
        <w:t>: Kết quả SortAndCalculate</w:t>
      </w:r>
      <w:bookmarkEnd w:id="46"/>
    </w:p>
    <w:p w14:paraId="4C325A32" w14:textId="278F0B52" w:rsidR="00047512" w:rsidRDefault="00047512" w:rsidP="00EB680B">
      <w:pPr>
        <w:pStyle w:val="Heading2"/>
        <w:numPr>
          <w:ilvl w:val="1"/>
          <w:numId w:val="19"/>
        </w:numPr>
      </w:pPr>
      <w:bookmarkStart w:id="47" w:name="_Toc178457499"/>
      <w:r>
        <w:t>Write a Java program to add two matrices of the same size.</w:t>
      </w:r>
      <w:bookmarkEnd w:id="47"/>
    </w:p>
    <w:p w14:paraId="12EF1456" w14:textId="78BD3C87" w:rsidR="00047512" w:rsidRDefault="004A42BB" w:rsidP="00047512">
      <w:r>
        <w:rPr>
          <w:noProof/>
        </w:rPr>
        <w:drawing>
          <wp:inline distT="0" distB="0" distL="0" distR="0" wp14:anchorId="0EC804ED" wp14:editId="3DACFE09">
            <wp:extent cx="5943600" cy="3324860"/>
            <wp:effectExtent l="0" t="0" r="0" b="8890"/>
            <wp:docPr id="853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40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306" w14:textId="32A68B37" w:rsidR="004A42BB" w:rsidRDefault="004A42BB" w:rsidP="00047512">
      <w:r>
        <w:rPr>
          <w:noProof/>
        </w:rPr>
        <w:lastRenderedPageBreak/>
        <w:drawing>
          <wp:inline distT="0" distB="0" distL="0" distR="0" wp14:anchorId="3A37994B" wp14:editId="7D3910B6">
            <wp:extent cx="5943600" cy="3935730"/>
            <wp:effectExtent l="0" t="0" r="0" b="7620"/>
            <wp:docPr id="141988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43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8AC0" w14:textId="620630E4" w:rsidR="00A200BC" w:rsidRDefault="00A200BC" w:rsidP="00A200BC">
      <w:pPr>
        <w:pStyle w:val="Caption"/>
        <w:jc w:val="center"/>
      </w:pPr>
      <w:bookmarkStart w:id="48" w:name="_Toc17845752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22</w:t>
      </w:r>
      <w:r>
        <w:fldChar w:fldCharType="end"/>
      </w:r>
      <w:r>
        <w:t>: Mã nguồn Matrices</w:t>
      </w:r>
      <w:bookmarkEnd w:id="48"/>
    </w:p>
    <w:p w14:paraId="556B9D28" w14:textId="584558C6" w:rsidR="004A42BB" w:rsidRDefault="004A42BB" w:rsidP="00047512">
      <w:r w:rsidRPr="004A42BB">
        <w:rPr>
          <w:noProof/>
        </w:rPr>
        <w:drawing>
          <wp:inline distT="0" distB="0" distL="0" distR="0" wp14:anchorId="776B7752" wp14:editId="790E0078">
            <wp:extent cx="5943600" cy="3542030"/>
            <wp:effectExtent l="0" t="0" r="0" b="1270"/>
            <wp:docPr id="111584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17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FD85" w14:textId="02E89CD9" w:rsidR="00A200BC" w:rsidRPr="00047512" w:rsidRDefault="00A200BC" w:rsidP="00A200BC">
      <w:pPr>
        <w:pStyle w:val="Caption"/>
        <w:jc w:val="center"/>
      </w:pPr>
      <w:bookmarkStart w:id="49" w:name="_Toc17845752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821E15">
        <w:rPr>
          <w:noProof/>
        </w:rPr>
        <w:t>23</w:t>
      </w:r>
      <w:r>
        <w:fldChar w:fldCharType="end"/>
      </w:r>
      <w:r>
        <w:t>: Kết quả Matrices</w:t>
      </w:r>
      <w:bookmarkEnd w:id="49"/>
    </w:p>
    <w:sectPr w:rsidR="00A200BC" w:rsidRPr="00047512" w:rsidSect="002558EA">
      <w:headerReference w:type="even" r:id="rId60"/>
      <w:headerReference w:type="default" r:id="rId61"/>
      <w:footerReference w:type="even" r:id="rId62"/>
      <w:footerReference w:type="default" r:id="rId63"/>
      <w:pgSz w:w="12240" w:h="15840" w:code="1"/>
      <w:pgMar w:top="1440" w:right="1440" w:bottom="1440" w:left="1440" w:header="720" w:footer="720" w:gutter="0"/>
      <w:pgBorders w:display="firstPage">
        <w:top w:val="single" w:sz="4" w:space="12" w:color="auto"/>
        <w:left w:val="single" w:sz="4" w:space="4" w:color="auto"/>
        <w:bottom w:val="single" w:sz="4" w:space="12" w:color="auto"/>
        <w:right w:val="single" w:sz="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26B5E" w14:textId="77777777" w:rsidR="00C96529" w:rsidRDefault="00C96529" w:rsidP="0040200D">
      <w:pPr>
        <w:spacing w:after="0" w:line="240" w:lineRule="auto"/>
      </w:pPr>
      <w:r>
        <w:separator/>
      </w:r>
    </w:p>
  </w:endnote>
  <w:endnote w:type="continuationSeparator" w:id="0">
    <w:p w14:paraId="35845576" w14:textId="77777777" w:rsidR="00C96529" w:rsidRDefault="00C96529" w:rsidP="0040200D">
      <w:pPr>
        <w:spacing w:after="0" w:line="240" w:lineRule="auto"/>
      </w:pPr>
      <w:r>
        <w:continuationSeparator/>
      </w:r>
    </w:p>
  </w:endnote>
  <w:endnote w:type="continuationNotice" w:id="1">
    <w:p w14:paraId="214D8876" w14:textId="77777777" w:rsidR="00C96529" w:rsidRDefault="00C965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">
    <w:altName w:val="﷽﷽﷽﷽﷽﷽ী᫬"/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4925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B5FFA" w14:textId="77777777" w:rsidR="002558EA" w:rsidRDefault="002558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1DDE4C" w14:textId="77777777" w:rsidR="0040200D" w:rsidRDefault="004020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1453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43CB6" w14:textId="7ECB2126" w:rsidR="008366DF" w:rsidRDefault="008366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BDE2B2" w14:textId="45D06644" w:rsidR="0040200D" w:rsidRDefault="008366DF" w:rsidP="008366DF">
    <w:pPr>
      <w:pStyle w:val="Footer"/>
      <w:tabs>
        <w:tab w:val="clear" w:pos="4680"/>
        <w:tab w:val="left" w:pos="640"/>
      </w:tabs>
    </w:pPr>
    <w:r>
      <w:t>Báo cáo Lab</w:t>
    </w:r>
    <w:r w:rsidR="00390A0D">
      <w:t xml:space="preserve"> </w:t>
    </w:r>
    <w:r>
      <w:t>1 – Tuần 4</w:t>
    </w:r>
    <w:r>
      <w:tab/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CB6131" w14:textId="77777777" w:rsidR="00C96529" w:rsidRDefault="00C96529" w:rsidP="0040200D">
      <w:pPr>
        <w:spacing w:after="0" w:line="240" w:lineRule="auto"/>
      </w:pPr>
      <w:r>
        <w:separator/>
      </w:r>
    </w:p>
  </w:footnote>
  <w:footnote w:type="continuationSeparator" w:id="0">
    <w:p w14:paraId="20B518D0" w14:textId="77777777" w:rsidR="00C96529" w:rsidRDefault="00C96529" w:rsidP="0040200D">
      <w:pPr>
        <w:spacing w:after="0" w:line="240" w:lineRule="auto"/>
      </w:pPr>
      <w:r>
        <w:continuationSeparator/>
      </w:r>
    </w:p>
  </w:footnote>
  <w:footnote w:type="continuationNotice" w:id="1">
    <w:p w14:paraId="46B26449" w14:textId="77777777" w:rsidR="00C96529" w:rsidRDefault="00C965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C63F2" w14:textId="77777777" w:rsidR="0038355D" w:rsidRPr="00791064" w:rsidRDefault="00791064">
    <w:pPr>
      <w:pStyle w:val="Header"/>
      <w:rPr>
        <w:rStyle w:val="SubtleEmphasis"/>
      </w:rPr>
    </w:pPr>
    <w:r>
      <w:rPr>
        <w:rStyle w:val="SubtleEmphasis"/>
      </w:rPr>
      <w:t>Thực hành kiến trúc máy tính</w:t>
    </w:r>
    <w:r w:rsidRPr="00791064">
      <w:rPr>
        <w:rStyle w:val="SubtleEmphasis"/>
      </w:rPr>
      <w:ptab w:relativeTo="margin" w:alignment="center" w:leader="none"/>
    </w:r>
    <w:r w:rsidRPr="00791064">
      <w:rPr>
        <w:rStyle w:val="SubtleEmphasis"/>
      </w:rPr>
      <w:ptab w:relativeTo="margin" w:alignment="right" w:leader="none"/>
    </w:r>
    <w:r w:rsidR="00524733">
      <w:rPr>
        <w:rStyle w:val="SubtleEmphasis"/>
      </w:rPr>
      <w:t>Project cuối kỳ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8DD76" w14:textId="0ACE0654" w:rsidR="0038355D" w:rsidRPr="008366DF" w:rsidRDefault="0011663B">
    <w:pPr>
      <w:pStyle w:val="Header"/>
      <w:rPr>
        <w:i/>
        <w:iCs/>
        <w:color w:val="404040" w:themeColor="text1" w:themeTint="BF"/>
      </w:rPr>
    </w:pPr>
    <w:r>
      <w:rPr>
        <w:rStyle w:val="SubtleEmphasis"/>
        <w:i w:val="0"/>
        <w:iCs w:val="0"/>
      </w:rPr>
      <w:t>Trịnh Hữu An - 20225593</w:t>
    </w:r>
    <w:r w:rsidR="003F497C" w:rsidRPr="008366DF">
      <w:rPr>
        <w:i/>
        <w:iCs/>
      </w:rPr>
      <w:tab/>
    </w:r>
    <w:r w:rsidR="003F497C" w:rsidRPr="008366DF">
      <w:rPr>
        <w:i/>
        <w:iCs/>
      </w:rPr>
      <w:tab/>
    </w:r>
    <w:r w:rsidR="008366DF">
      <w:rPr>
        <w:rStyle w:val="SubtleEmphasis"/>
        <w:i w:val="0"/>
        <w:iCs w:val="0"/>
      </w:rPr>
      <w:t>744527 – IT3103 – Kỳ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519ED"/>
    <w:multiLevelType w:val="hybridMultilevel"/>
    <w:tmpl w:val="A54E0D30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E4F9D"/>
    <w:multiLevelType w:val="multilevel"/>
    <w:tmpl w:val="0A4EA8C6"/>
    <w:lvl w:ilvl="0">
      <w:start w:val="1"/>
      <w:numFmt w:val="bullet"/>
      <w:lvlText w:val="▪"/>
      <w:lvlJc w:val="left"/>
      <w:pPr>
        <w:ind w:left="16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540F81"/>
    <w:multiLevelType w:val="multilevel"/>
    <w:tmpl w:val="670A53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7321CC9"/>
    <w:multiLevelType w:val="multilevel"/>
    <w:tmpl w:val="E8302606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F866741"/>
    <w:multiLevelType w:val="hybridMultilevel"/>
    <w:tmpl w:val="068EBA9C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-408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-264" w:hanging="576"/>
      </w:pPr>
    </w:lvl>
    <w:lvl w:ilvl="2">
      <w:start w:val="1"/>
      <w:numFmt w:val="decimal"/>
      <w:lvlText w:val="%1.%2.%3"/>
      <w:lvlJc w:val="left"/>
      <w:pPr>
        <w:ind w:left="-1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24" w:hanging="864"/>
      </w:pPr>
    </w:lvl>
    <w:lvl w:ilvl="4">
      <w:start w:val="1"/>
      <w:numFmt w:val="decimal"/>
      <w:lvlText w:val="%1.%2.%3.%4.%5"/>
      <w:lvlJc w:val="left"/>
      <w:pPr>
        <w:ind w:left="168" w:hanging="1008"/>
      </w:pPr>
    </w:lvl>
    <w:lvl w:ilvl="5">
      <w:start w:val="1"/>
      <w:numFmt w:val="decimal"/>
      <w:lvlText w:val="%1.%2.%3.%4.%5.%6"/>
      <w:lvlJc w:val="left"/>
      <w:pPr>
        <w:ind w:left="312" w:hanging="1152"/>
      </w:pPr>
    </w:lvl>
    <w:lvl w:ilvl="6">
      <w:start w:val="1"/>
      <w:numFmt w:val="decimal"/>
      <w:lvlText w:val="%1.%2.%3.%4.%5.%6.%7"/>
      <w:lvlJc w:val="left"/>
      <w:pPr>
        <w:ind w:left="456" w:hanging="1296"/>
      </w:pPr>
    </w:lvl>
    <w:lvl w:ilvl="7">
      <w:start w:val="1"/>
      <w:numFmt w:val="decimal"/>
      <w:lvlText w:val="%1.%2.%3.%4.%5.%6.%7.%8"/>
      <w:lvlJc w:val="left"/>
      <w:pPr>
        <w:ind w:left="600" w:hanging="1440"/>
      </w:pPr>
    </w:lvl>
    <w:lvl w:ilvl="8">
      <w:start w:val="1"/>
      <w:numFmt w:val="decimal"/>
      <w:lvlText w:val="%1.%2.%3.%4.%5.%6.%7.%8.%9"/>
      <w:lvlJc w:val="left"/>
      <w:pPr>
        <w:ind w:left="744" w:hanging="1584"/>
      </w:pPr>
    </w:lvl>
  </w:abstractNum>
  <w:abstractNum w:abstractNumId="7" w15:restartNumberingAfterBreak="0">
    <w:nsid w:val="478C025B"/>
    <w:multiLevelType w:val="multilevel"/>
    <w:tmpl w:val="34AC21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AB5216"/>
    <w:multiLevelType w:val="hybridMultilevel"/>
    <w:tmpl w:val="93C8F88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A63AC"/>
    <w:multiLevelType w:val="hybridMultilevel"/>
    <w:tmpl w:val="A0266E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E0375A"/>
    <w:multiLevelType w:val="hybridMultilevel"/>
    <w:tmpl w:val="E984FF4A"/>
    <w:lvl w:ilvl="0" w:tplc="E98E74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D82F44"/>
    <w:multiLevelType w:val="hybridMultilevel"/>
    <w:tmpl w:val="43242824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D7446F8"/>
    <w:multiLevelType w:val="hybridMultilevel"/>
    <w:tmpl w:val="5476B634"/>
    <w:lvl w:ilvl="0" w:tplc="2C9A817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B95A08"/>
    <w:multiLevelType w:val="hybridMultilevel"/>
    <w:tmpl w:val="409AC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21728"/>
    <w:multiLevelType w:val="hybridMultilevel"/>
    <w:tmpl w:val="0FB0211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2071270870">
    <w:abstractNumId w:val="11"/>
  </w:num>
  <w:num w:numId="2" w16cid:durableId="1357929632">
    <w:abstractNumId w:val="12"/>
  </w:num>
  <w:num w:numId="3" w16cid:durableId="2135633649">
    <w:abstractNumId w:val="16"/>
  </w:num>
  <w:num w:numId="4" w16cid:durableId="1100564188">
    <w:abstractNumId w:val="5"/>
  </w:num>
  <w:num w:numId="5" w16cid:durableId="616106074">
    <w:abstractNumId w:val="0"/>
  </w:num>
  <w:num w:numId="6" w16cid:durableId="1553149270">
    <w:abstractNumId w:val="17"/>
  </w:num>
  <w:num w:numId="7" w16cid:durableId="836384496">
    <w:abstractNumId w:val="8"/>
  </w:num>
  <w:num w:numId="8" w16cid:durableId="2094623473">
    <w:abstractNumId w:val="10"/>
  </w:num>
  <w:num w:numId="9" w16cid:durableId="876284533">
    <w:abstractNumId w:val="7"/>
  </w:num>
  <w:num w:numId="10" w16cid:durableId="792289365">
    <w:abstractNumId w:val="3"/>
  </w:num>
  <w:num w:numId="11" w16cid:durableId="681005593">
    <w:abstractNumId w:val="4"/>
  </w:num>
  <w:num w:numId="12" w16cid:durableId="281227326">
    <w:abstractNumId w:val="6"/>
  </w:num>
  <w:num w:numId="13" w16cid:durableId="1565528970">
    <w:abstractNumId w:val="1"/>
  </w:num>
  <w:num w:numId="14" w16cid:durableId="76561308">
    <w:abstractNumId w:val="15"/>
  </w:num>
  <w:num w:numId="15" w16cid:durableId="1317153195">
    <w:abstractNumId w:val="9"/>
  </w:num>
  <w:num w:numId="16" w16cid:durableId="309946291">
    <w:abstractNumId w:val="2"/>
  </w:num>
  <w:num w:numId="17" w16cid:durableId="105657266">
    <w:abstractNumId w:val="14"/>
  </w:num>
  <w:num w:numId="18" w16cid:durableId="247542734">
    <w:abstractNumId w:val="13"/>
  </w:num>
  <w:num w:numId="19" w16cid:durableId="14847329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D3"/>
    <w:rsid w:val="00004213"/>
    <w:rsid w:val="000102F7"/>
    <w:rsid w:val="00012B5F"/>
    <w:rsid w:val="00017532"/>
    <w:rsid w:val="00023F67"/>
    <w:rsid w:val="0002543F"/>
    <w:rsid w:val="00036057"/>
    <w:rsid w:val="00047512"/>
    <w:rsid w:val="0005078A"/>
    <w:rsid w:val="00053FE8"/>
    <w:rsid w:val="000609B9"/>
    <w:rsid w:val="00061299"/>
    <w:rsid w:val="00064241"/>
    <w:rsid w:val="00067F50"/>
    <w:rsid w:val="00074FF0"/>
    <w:rsid w:val="000858EE"/>
    <w:rsid w:val="00087766"/>
    <w:rsid w:val="000902B2"/>
    <w:rsid w:val="00094547"/>
    <w:rsid w:val="000A0F1A"/>
    <w:rsid w:val="000A1813"/>
    <w:rsid w:val="000A400F"/>
    <w:rsid w:val="000A5495"/>
    <w:rsid w:val="000A68A9"/>
    <w:rsid w:val="000C4782"/>
    <w:rsid w:val="000D754B"/>
    <w:rsid w:val="000E35E8"/>
    <w:rsid w:val="000E4DBB"/>
    <w:rsid w:val="000F06AD"/>
    <w:rsid w:val="000F260A"/>
    <w:rsid w:val="000F50C1"/>
    <w:rsid w:val="000F5CFF"/>
    <w:rsid w:val="00103396"/>
    <w:rsid w:val="00105172"/>
    <w:rsid w:val="00115B42"/>
    <w:rsid w:val="0011663B"/>
    <w:rsid w:val="00121556"/>
    <w:rsid w:val="00124271"/>
    <w:rsid w:val="00127419"/>
    <w:rsid w:val="001418E7"/>
    <w:rsid w:val="0014697B"/>
    <w:rsid w:val="001472FF"/>
    <w:rsid w:val="0015418E"/>
    <w:rsid w:val="00154439"/>
    <w:rsid w:val="00154458"/>
    <w:rsid w:val="00155D87"/>
    <w:rsid w:val="00164219"/>
    <w:rsid w:val="001834BF"/>
    <w:rsid w:val="00185949"/>
    <w:rsid w:val="00187FC0"/>
    <w:rsid w:val="00193063"/>
    <w:rsid w:val="001A4352"/>
    <w:rsid w:val="001A58D4"/>
    <w:rsid w:val="001A71D7"/>
    <w:rsid w:val="001AD7FF"/>
    <w:rsid w:val="001B1959"/>
    <w:rsid w:val="001B22CA"/>
    <w:rsid w:val="001B6B65"/>
    <w:rsid w:val="001C0BDB"/>
    <w:rsid w:val="001C2C3A"/>
    <w:rsid w:val="001C450B"/>
    <w:rsid w:val="001C4D96"/>
    <w:rsid w:val="001C779A"/>
    <w:rsid w:val="001D1253"/>
    <w:rsid w:val="001D1D8A"/>
    <w:rsid w:val="001D50CD"/>
    <w:rsid w:val="001D57BA"/>
    <w:rsid w:val="001D5DE7"/>
    <w:rsid w:val="001D787F"/>
    <w:rsid w:val="001E45CA"/>
    <w:rsid w:val="001E4D12"/>
    <w:rsid w:val="001E77F5"/>
    <w:rsid w:val="001F014E"/>
    <w:rsid w:val="00203C05"/>
    <w:rsid w:val="00204E4F"/>
    <w:rsid w:val="002141A4"/>
    <w:rsid w:val="00215630"/>
    <w:rsid w:val="00220AFB"/>
    <w:rsid w:val="0022463C"/>
    <w:rsid w:val="0022795A"/>
    <w:rsid w:val="00242329"/>
    <w:rsid w:val="00245200"/>
    <w:rsid w:val="00255894"/>
    <w:rsid w:val="002558EA"/>
    <w:rsid w:val="00257105"/>
    <w:rsid w:val="00260742"/>
    <w:rsid w:val="00265733"/>
    <w:rsid w:val="002675E6"/>
    <w:rsid w:val="0027750D"/>
    <w:rsid w:val="00277AA2"/>
    <w:rsid w:val="002875AF"/>
    <w:rsid w:val="0029282B"/>
    <w:rsid w:val="00294E9F"/>
    <w:rsid w:val="00297B8C"/>
    <w:rsid w:val="002A0CDC"/>
    <w:rsid w:val="002A374D"/>
    <w:rsid w:val="002A6819"/>
    <w:rsid w:val="002A6D0B"/>
    <w:rsid w:val="002B2B3B"/>
    <w:rsid w:val="002B3512"/>
    <w:rsid w:val="002B3551"/>
    <w:rsid w:val="002B3B0E"/>
    <w:rsid w:val="002B4CBB"/>
    <w:rsid w:val="002B583A"/>
    <w:rsid w:val="002C1819"/>
    <w:rsid w:val="002C5AFF"/>
    <w:rsid w:val="002D07DB"/>
    <w:rsid w:val="002D07E1"/>
    <w:rsid w:val="002D289B"/>
    <w:rsid w:val="002E035D"/>
    <w:rsid w:val="002E37B9"/>
    <w:rsid w:val="002E5B74"/>
    <w:rsid w:val="00302A31"/>
    <w:rsid w:val="00311A58"/>
    <w:rsid w:val="00312F76"/>
    <w:rsid w:val="0031401B"/>
    <w:rsid w:val="003163B6"/>
    <w:rsid w:val="00331E41"/>
    <w:rsid w:val="00333AF5"/>
    <w:rsid w:val="00336B6F"/>
    <w:rsid w:val="00340DDE"/>
    <w:rsid w:val="00340F1F"/>
    <w:rsid w:val="00347506"/>
    <w:rsid w:val="00351779"/>
    <w:rsid w:val="00361598"/>
    <w:rsid w:val="00363AAA"/>
    <w:rsid w:val="00370361"/>
    <w:rsid w:val="00382EE4"/>
    <w:rsid w:val="0038355D"/>
    <w:rsid w:val="00390A0D"/>
    <w:rsid w:val="00392850"/>
    <w:rsid w:val="003972C1"/>
    <w:rsid w:val="003A12AB"/>
    <w:rsid w:val="003A40BE"/>
    <w:rsid w:val="003A6F3E"/>
    <w:rsid w:val="003A711B"/>
    <w:rsid w:val="003A719D"/>
    <w:rsid w:val="003B3D21"/>
    <w:rsid w:val="003B63E2"/>
    <w:rsid w:val="003C0088"/>
    <w:rsid w:val="003C5A72"/>
    <w:rsid w:val="003D0FCB"/>
    <w:rsid w:val="003D1BB8"/>
    <w:rsid w:val="003D5497"/>
    <w:rsid w:val="003D5B35"/>
    <w:rsid w:val="003F1B2E"/>
    <w:rsid w:val="003F497C"/>
    <w:rsid w:val="0040200D"/>
    <w:rsid w:val="004055CA"/>
    <w:rsid w:val="00405BBD"/>
    <w:rsid w:val="00407ED7"/>
    <w:rsid w:val="00417CBA"/>
    <w:rsid w:val="00427C9A"/>
    <w:rsid w:val="00435CFF"/>
    <w:rsid w:val="00441B2E"/>
    <w:rsid w:val="00447701"/>
    <w:rsid w:val="00451EC8"/>
    <w:rsid w:val="00456AFC"/>
    <w:rsid w:val="00461F66"/>
    <w:rsid w:val="00465167"/>
    <w:rsid w:val="00465C19"/>
    <w:rsid w:val="0047015D"/>
    <w:rsid w:val="004726F9"/>
    <w:rsid w:val="00482A55"/>
    <w:rsid w:val="00485EA5"/>
    <w:rsid w:val="00490B8D"/>
    <w:rsid w:val="0049450B"/>
    <w:rsid w:val="004A2674"/>
    <w:rsid w:val="004A34D5"/>
    <w:rsid w:val="004A42BB"/>
    <w:rsid w:val="004A5EE0"/>
    <w:rsid w:val="004B1E4C"/>
    <w:rsid w:val="004C2DF6"/>
    <w:rsid w:val="004C3F88"/>
    <w:rsid w:val="004C4843"/>
    <w:rsid w:val="004C4BDC"/>
    <w:rsid w:val="004D10B0"/>
    <w:rsid w:val="004D18DF"/>
    <w:rsid w:val="004D44C3"/>
    <w:rsid w:val="004D4655"/>
    <w:rsid w:val="004F499E"/>
    <w:rsid w:val="004F5F4C"/>
    <w:rsid w:val="004F6B1B"/>
    <w:rsid w:val="0050081F"/>
    <w:rsid w:val="00510835"/>
    <w:rsid w:val="0052377A"/>
    <w:rsid w:val="00524733"/>
    <w:rsid w:val="00527F71"/>
    <w:rsid w:val="005308D0"/>
    <w:rsid w:val="005323EC"/>
    <w:rsid w:val="00535C75"/>
    <w:rsid w:val="005373FC"/>
    <w:rsid w:val="0054597F"/>
    <w:rsid w:val="00550C81"/>
    <w:rsid w:val="005523B8"/>
    <w:rsid w:val="005659EF"/>
    <w:rsid w:val="00567049"/>
    <w:rsid w:val="00572992"/>
    <w:rsid w:val="005833C6"/>
    <w:rsid w:val="00583715"/>
    <w:rsid w:val="005942C0"/>
    <w:rsid w:val="005A0AC0"/>
    <w:rsid w:val="005A1B2D"/>
    <w:rsid w:val="005A5665"/>
    <w:rsid w:val="005B79A2"/>
    <w:rsid w:val="005C015D"/>
    <w:rsid w:val="005C7D74"/>
    <w:rsid w:val="005D5E6A"/>
    <w:rsid w:val="005F0B77"/>
    <w:rsid w:val="005F3277"/>
    <w:rsid w:val="005F4C4A"/>
    <w:rsid w:val="005F549B"/>
    <w:rsid w:val="006038FA"/>
    <w:rsid w:val="006074FB"/>
    <w:rsid w:val="00613B62"/>
    <w:rsid w:val="00613BB1"/>
    <w:rsid w:val="006171CE"/>
    <w:rsid w:val="006308E8"/>
    <w:rsid w:val="00630E1D"/>
    <w:rsid w:val="006360C2"/>
    <w:rsid w:val="00642C95"/>
    <w:rsid w:val="0065005D"/>
    <w:rsid w:val="00654AD5"/>
    <w:rsid w:val="00661A70"/>
    <w:rsid w:val="006730F9"/>
    <w:rsid w:val="00674FB7"/>
    <w:rsid w:val="0068159F"/>
    <w:rsid w:val="0068583E"/>
    <w:rsid w:val="0069189A"/>
    <w:rsid w:val="0069350A"/>
    <w:rsid w:val="00694841"/>
    <w:rsid w:val="00696DF0"/>
    <w:rsid w:val="006B17AD"/>
    <w:rsid w:val="006C0A7B"/>
    <w:rsid w:val="006C4B0C"/>
    <w:rsid w:val="006C6463"/>
    <w:rsid w:val="006C74E8"/>
    <w:rsid w:val="006D0BC5"/>
    <w:rsid w:val="006E0B63"/>
    <w:rsid w:val="006E342D"/>
    <w:rsid w:val="006E48EF"/>
    <w:rsid w:val="006F4B85"/>
    <w:rsid w:val="006F533F"/>
    <w:rsid w:val="006F6746"/>
    <w:rsid w:val="006F7760"/>
    <w:rsid w:val="007024B1"/>
    <w:rsid w:val="00704F80"/>
    <w:rsid w:val="007051C9"/>
    <w:rsid w:val="0071307F"/>
    <w:rsid w:val="00715080"/>
    <w:rsid w:val="007209B3"/>
    <w:rsid w:val="00721BBE"/>
    <w:rsid w:val="00725697"/>
    <w:rsid w:val="0074001D"/>
    <w:rsid w:val="007408AB"/>
    <w:rsid w:val="00740954"/>
    <w:rsid w:val="007474B4"/>
    <w:rsid w:val="0075128F"/>
    <w:rsid w:val="00760246"/>
    <w:rsid w:val="00767BE3"/>
    <w:rsid w:val="007725A4"/>
    <w:rsid w:val="00773C7D"/>
    <w:rsid w:val="00777126"/>
    <w:rsid w:val="00781A5E"/>
    <w:rsid w:val="00785DC6"/>
    <w:rsid w:val="00791064"/>
    <w:rsid w:val="00792174"/>
    <w:rsid w:val="00792D5B"/>
    <w:rsid w:val="0079488C"/>
    <w:rsid w:val="007A1C08"/>
    <w:rsid w:val="007B3647"/>
    <w:rsid w:val="007C2F0D"/>
    <w:rsid w:val="007C5064"/>
    <w:rsid w:val="007C6DC6"/>
    <w:rsid w:val="007D2F3B"/>
    <w:rsid w:val="007D72C5"/>
    <w:rsid w:val="007E06BA"/>
    <w:rsid w:val="007E7456"/>
    <w:rsid w:val="007E7F5D"/>
    <w:rsid w:val="0080380F"/>
    <w:rsid w:val="0081172C"/>
    <w:rsid w:val="00814B38"/>
    <w:rsid w:val="00815EA8"/>
    <w:rsid w:val="008213E3"/>
    <w:rsid w:val="00821E15"/>
    <w:rsid w:val="008233C1"/>
    <w:rsid w:val="008245BF"/>
    <w:rsid w:val="00830ACA"/>
    <w:rsid w:val="008366DF"/>
    <w:rsid w:val="0084197C"/>
    <w:rsid w:val="00842F92"/>
    <w:rsid w:val="008456BB"/>
    <w:rsid w:val="00845FC5"/>
    <w:rsid w:val="00855EB4"/>
    <w:rsid w:val="008566A2"/>
    <w:rsid w:val="0085746F"/>
    <w:rsid w:val="008739CA"/>
    <w:rsid w:val="00873E45"/>
    <w:rsid w:val="0088307B"/>
    <w:rsid w:val="008832DF"/>
    <w:rsid w:val="0088533C"/>
    <w:rsid w:val="00890E3E"/>
    <w:rsid w:val="008A080E"/>
    <w:rsid w:val="008A2956"/>
    <w:rsid w:val="008A6631"/>
    <w:rsid w:val="008A7070"/>
    <w:rsid w:val="008B07EB"/>
    <w:rsid w:val="008B5C9B"/>
    <w:rsid w:val="008C02B1"/>
    <w:rsid w:val="008C7886"/>
    <w:rsid w:val="008D0D7B"/>
    <w:rsid w:val="008E3BF1"/>
    <w:rsid w:val="008E4D05"/>
    <w:rsid w:val="008F0DC3"/>
    <w:rsid w:val="008F4249"/>
    <w:rsid w:val="008F7DBF"/>
    <w:rsid w:val="00904FA6"/>
    <w:rsid w:val="0090527A"/>
    <w:rsid w:val="0091797A"/>
    <w:rsid w:val="009220AD"/>
    <w:rsid w:val="009220F2"/>
    <w:rsid w:val="00930DC5"/>
    <w:rsid w:val="00932C48"/>
    <w:rsid w:val="00940621"/>
    <w:rsid w:val="0095327A"/>
    <w:rsid w:val="009642B8"/>
    <w:rsid w:val="00967450"/>
    <w:rsid w:val="0096786A"/>
    <w:rsid w:val="00984E8A"/>
    <w:rsid w:val="0099572C"/>
    <w:rsid w:val="00996140"/>
    <w:rsid w:val="00997FFB"/>
    <w:rsid w:val="009A1A90"/>
    <w:rsid w:val="009A3E46"/>
    <w:rsid w:val="009B4122"/>
    <w:rsid w:val="009C31C8"/>
    <w:rsid w:val="009C4327"/>
    <w:rsid w:val="009C6010"/>
    <w:rsid w:val="009E2745"/>
    <w:rsid w:val="009E299B"/>
    <w:rsid w:val="009E5B3B"/>
    <w:rsid w:val="009F3D82"/>
    <w:rsid w:val="00A00758"/>
    <w:rsid w:val="00A00CA5"/>
    <w:rsid w:val="00A05B1F"/>
    <w:rsid w:val="00A05DF6"/>
    <w:rsid w:val="00A07591"/>
    <w:rsid w:val="00A11030"/>
    <w:rsid w:val="00A11EF2"/>
    <w:rsid w:val="00A17E76"/>
    <w:rsid w:val="00A200BC"/>
    <w:rsid w:val="00A20603"/>
    <w:rsid w:val="00A31EEB"/>
    <w:rsid w:val="00A434FF"/>
    <w:rsid w:val="00A60F6C"/>
    <w:rsid w:val="00A703F6"/>
    <w:rsid w:val="00A72AC8"/>
    <w:rsid w:val="00A774D3"/>
    <w:rsid w:val="00A91E10"/>
    <w:rsid w:val="00A927D1"/>
    <w:rsid w:val="00A974E3"/>
    <w:rsid w:val="00A97512"/>
    <w:rsid w:val="00AA32CA"/>
    <w:rsid w:val="00AB242A"/>
    <w:rsid w:val="00AB249F"/>
    <w:rsid w:val="00AC353A"/>
    <w:rsid w:val="00AD7AC1"/>
    <w:rsid w:val="00AE1018"/>
    <w:rsid w:val="00AF11FF"/>
    <w:rsid w:val="00AF18FF"/>
    <w:rsid w:val="00AF586B"/>
    <w:rsid w:val="00AF5B6C"/>
    <w:rsid w:val="00B05759"/>
    <w:rsid w:val="00B23ADD"/>
    <w:rsid w:val="00B26E00"/>
    <w:rsid w:val="00B31C20"/>
    <w:rsid w:val="00B40B1E"/>
    <w:rsid w:val="00B43665"/>
    <w:rsid w:val="00B46C37"/>
    <w:rsid w:val="00B51746"/>
    <w:rsid w:val="00B52D42"/>
    <w:rsid w:val="00B55845"/>
    <w:rsid w:val="00B5590D"/>
    <w:rsid w:val="00B560E4"/>
    <w:rsid w:val="00B56FDF"/>
    <w:rsid w:val="00B577B8"/>
    <w:rsid w:val="00B6164A"/>
    <w:rsid w:val="00B6637E"/>
    <w:rsid w:val="00B73F28"/>
    <w:rsid w:val="00B76654"/>
    <w:rsid w:val="00B80209"/>
    <w:rsid w:val="00B84324"/>
    <w:rsid w:val="00B84930"/>
    <w:rsid w:val="00B916EC"/>
    <w:rsid w:val="00B953FB"/>
    <w:rsid w:val="00BA7FFB"/>
    <w:rsid w:val="00BB3072"/>
    <w:rsid w:val="00BB5C50"/>
    <w:rsid w:val="00BB76E6"/>
    <w:rsid w:val="00BC4CFA"/>
    <w:rsid w:val="00BC75F7"/>
    <w:rsid w:val="00BD0E2A"/>
    <w:rsid w:val="00BD24D1"/>
    <w:rsid w:val="00BD286B"/>
    <w:rsid w:val="00BD2B3D"/>
    <w:rsid w:val="00BD6E46"/>
    <w:rsid w:val="00BE35E0"/>
    <w:rsid w:val="00BE4252"/>
    <w:rsid w:val="00BF0128"/>
    <w:rsid w:val="00BF5CE7"/>
    <w:rsid w:val="00C06745"/>
    <w:rsid w:val="00C071D3"/>
    <w:rsid w:val="00C079DE"/>
    <w:rsid w:val="00C115D6"/>
    <w:rsid w:val="00C1739E"/>
    <w:rsid w:val="00C208A0"/>
    <w:rsid w:val="00C23870"/>
    <w:rsid w:val="00C271FE"/>
    <w:rsid w:val="00C308FC"/>
    <w:rsid w:val="00C427F0"/>
    <w:rsid w:val="00C42A39"/>
    <w:rsid w:val="00C770C2"/>
    <w:rsid w:val="00C77EBE"/>
    <w:rsid w:val="00C8506A"/>
    <w:rsid w:val="00C871B9"/>
    <w:rsid w:val="00C905F2"/>
    <w:rsid w:val="00C9161F"/>
    <w:rsid w:val="00C96529"/>
    <w:rsid w:val="00C968B4"/>
    <w:rsid w:val="00CA2D3A"/>
    <w:rsid w:val="00CA3AC8"/>
    <w:rsid w:val="00CB13CC"/>
    <w:rsid w:val="00CB30B8"/>
    <w:rsid w:val="00CB666E"/>
    <w:rsid w:val="00CC6405"/>
    <w:rsid w:val="00CC6ED7"/>
    <w:rsid w:val="00CC7F5E"/>
    <w:rsid w:val="00CD001C"/>
    <w:rsid w:val="00CD01A0"/>
    <w:rsid w:val="00CD108A"/>
    <w:rsid w:val="00CE3A4A"/>
    <w:rsid w:val="00CE3BA0"/>
    <w:rsid w:val="00CF0458"/>
    <w:rsid w:val="00CF12A1"/>
    <w:rsid w:val="00D0217A"/>
    <w:rsid w:val="00D0448F"/>
    <w:rsid w:val="00D1086D"/>
    <w:rsid w:val="00D11D12"/>
    <w:rsid w:val="00D1779D"/>
    <w:rsid w:val="00D261D8"/>
    <w:rsid w:val="00D30ADD"/>
    <w:rsid w:val="00D51BA4"/>
    <w:rsid w:val="00D52A30"/>
    <w:rsid w:val="00D56CE6"/>
    <w:rsid w:val="00D743B4"/>
    <w:rsid w:val="00D76FD3"/>
    <w:rsid w:val="00D80630"/>
    <w:rsid w:val="00D86911"/>
    <w:rsid w:val="00D92669"/>
    <w:rsid w:val="00DA5248"/>
    <w:rsid w:val="00DA7638"/>
    <w:rsid w:val="00DA7F7E"/>
    <w:rsid w:val="00DC004F"/>
    <w:rsid w:val="00DC0C22"/>
    <w:rsid w:val="00DC760B"/>
    <w:rsid w:val="00DC7843"/>
    <w:rsid w:val="00DD0F36"/>
    <w:rsid w:val="00DD444F"/>
    <w:rsid w:val="00DE12C2"/>
    <w:rsid w:val="00DE3C7E"/>
    <w:rsid w:val="00DE434F"/>
    <w:rsid w:val="00DE6AE4"/>
    <w:rsid w:val="00E0170E"/>
    <w:rsid w:val="00E151B2"/>
    <w:rsid w:val="00E2071F"/>
    <w:rsid w:val="00E24317"/>
    <w:rsid w:val="00E2593E"/>
    <w:rsid w:val="00E3652E"/>
    <w:rsid w:val="00E50C6F"/>
    <w:rsid w:val="00E5772A"/>
    <w:rsid w:val="00E57BB6"/>
    <w:rsid w:val="00E61F28"/>
    <w:rsid w:val="00E654C0"/>
    <w:rsid w:val="00E703C1"/>
    <w:rsid w:val="00E70470"/>
    <w:rsid w:val="00E717FC"/>
    <w:rsid w:val="00E905DC"/>
    <w:rsid w:val="00E9077F"/>
    <w:rsid w:val="00EA34E9"/>
    <w:rsid w:val="00EA3E24"/>
    <w:rsid w:val="00EB1636"/>
    <w:rsid w:val="00EB1A78"/>
    <w:rsid w:val="00EB49C2"/>
    <w:rsid w:val="00EB680B"/>
    <w:rsid w:val="00ED3C07"/>
    <w:rsid w:val="00EE48FC"/>
    <w:rsid w:val="00EE74C5"/>
    <w:rsid w:val="00EF417A"/>
    <w:rsid w:val="00EF6F85"/>
    <w:rsid w:val="00F01BA2"/>
    <w:rsid w:val="00F039A1"/>
    <w:rsid w:val="00F12216"/>
    <w:rsid w:val="00F2140D"/>
    <w:rsid w:val="00F33E5D"/>
    <w:rsid w:val="00F34E7D"/>
    <w:rsid w:val="00F357F0"/>
    <w:rsid w:val="00F376E7"/>
    <w:rsid w:val="00F57A29"/>
    <w:rsid w:val="00F61C1D"/>
    <w:rsid w:val="00F61D05"/>
    <w:rsid w:val="00F65281"/>
    <w:rsid w:val="00F77089"/>
    <w:rsid w:val="00F80BBC"/>
    <w:rsid w:val="00F80EF2"/>
    <w:rsid w:val="00F81439"/>
    <w:rsid w:val="00F833B5"/>
    <w:rsid w:val="00F862D2"/>
    <w:rsid w:val="00F9179A"/>
    <w:rsid w:val="00F978AB"/>
    <w:rsid w:val="00FA3C5F"/>
    <w:rsid w:val="00FB2766"/>
    <w:rsid w:val="00FB29CF"/>
    <w:rsid w:val="00FB7D2A"/>
    <w:rsid w:val="00FC19A6"/>
    <w:rsid w:val="00FD55A1"/>
    <w:rsid w:val="31EBE349"/>
    <w:rsid w:val="3386D6E6"/>
    <w:rsid w:val="45DE2C9E"/>
    <w:rsid w:val="612E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E59C59"/>
  <w15:chartTrackingRefBased/>
  <w15:docId w15:val="{9C5C04FD-5865-4D08-B205-7CAF9F9A8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1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7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1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07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07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07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71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71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1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1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1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1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1D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071D3"/>
    <w:rPr>
      <w:b/>
      <w:bCs/>
    </w:rPr>
  </w:style>
  <w:style w:type="table" w:styleId="TableGrid">
    <w:name w:val="Table Grid"/>
    <w:basedOn w:val="TableNormal"/>
    <w:uiPriority w:val="39"/>
    <w:rsid w:val="00C07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071D3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35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35E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E35E0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0200D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0D"/>
  </w:style>
  <w:style w:type="paragraph" w:styleId="Footer">
    <w:name w:val="footer"/>
    <w:basedOn w:val="Normal"/>
    <w:link w:val="Foot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0D"/>
  </w:style>
  <w:style w:type="character" w:styleId="SubtleEmphasis">
    <w:name w:val="Subtle Emphasis"/>
    <w:basedOn w:val="DefaultParagraphFont"/>
    <w:uiPriority w:val="19"/>
    <w:qFormat/>
    <w:rsid w:val="0038355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38355D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38355D"/>
    <w:pPr>
      <w:spacing w:after="100"/>
      <w:ind w:left="720"/>
    </w:pPr>
  </w:style>
  <w:style w:type="paragraph" w:customStyle="1" w:styleId="msonormal0">
    <w:name w:val="msonormal"/>
    <w:basedOn w:val="Normal"/>
    <w:rsid w:val="00383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D3C0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390A0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90A0D"/>
    <w:pPr>
      <w:spacing w:after="0"/>
    </w:pPr>
  </w:style>
  <w:style w:type="character" w:styleId="FootnoteReference">
    <w:name w:val="footnote reference"/>
    <w:basedOn w:val="DefaultParagraphFont"/>
    <w:rsid w:val="0004751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204C4178FE984FA67573495BBC3FF6" ma:contentTypeVersion="15" ma:contentTypeDescription="Create a new document." ma:contentTypeScope="" ma:versionID="5318aa86a79ff1a5a6e4909beedb6098">
  <xsd:schema xmlns:xsd="http://www.w3.org/2001/XMLSchema" xmlns:xs="http://www.w3.org/2001/XMLSchema" xmlns:p="http://schemas.microsoft.com/office/2006/metadata/properties" xmlns:ns3="cd08e727-9fc4-4861-afe5-2a5b8b7f9ae5" xmlns:ns4="c240a0c8-d45c-4ab7-9469-3a0ee2ec1550" targetNamespace="http://schemas.microsoft.com/office/2006/metadata/properties" ma:root="true" ma:fieldsID="ce3661b7702157b3635447f34569f40f" ns3:_="" ns4:_="">
    <xsd:import namespace="cd08e727-9fc4-4861-afe5-2a5b8b7f9ae5"/>
    <xsd:import namespace="c240a0c8-d45c-4ab7-9469-3a0ee2ec155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bjectDetectorVersions" minOccurs="0"/>
                <xsd:element ref="ns4:MediaServiceSystem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8e727-9fc4-4861-afe5-2a5b8b7f9a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0a0c8-d45c-4ab7-9469-3a0ee2ec15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40a0c8-d45c-4ab7-9469-3a0ee2ec155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C245F-6779-4218-9FDC-D8DD1D3BB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08e727-9fc4-4861-afe5-2a5b8b7f9ae5"/>
    <ds:schemaRef ds:uri="c240a0c8-d45c-4ab7-9469-3a0ee2ec15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FAE874-965F-4523-9AD6-CC265F760DA3}">
  <ds:schemaRefs>
    <ds:schemaRef ds:uri="http://schemas.microsoft.com/office/2006/metadata/properties"/>
    <ds:schemaRef ds:uri="http://schemas.microsoft.com/office/infopath/2007/PartnerControls"/>
    <ds:schemaRef ds:uri="c240a0c8-d45c-4ab7-9469-3a0ee2ec1550"/>
  </ds:schemaRefs>
</ds:datastoreItem>
</file>

<file path=customXml/itemProps3.xml><?xml version="1.0" encoding="utf-8"?>
<ds:datastoreItem xmlns:ds="http://schemas.openxmlformats.org/officeDocument/2006/customXml" ds:itemID="{C16E167C-FE16-4297-B805-7AAA7C8288C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E8BFA7-719C-49F6-A2D6-A04C8F112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~WRL1269.tmp</Template>
  <TotalTime>513</TotalTime>
  <Pages>1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Links>
    <vt:vector size="120" baseType="variant"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_Toc168996300</vt:lpwstr>
      </vt:variant>
      <vt:variant>
        <vt:i4>1507378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_Toc168996299</vt:lpwstr>
      </vt:variant>
      <vt:variant>
        <vt:i4>1507378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_Toc168996298</vt:lpwstr>
      </vt:variant>
      <vt:variant>
        <vt:i4>1507378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_Toc168996297</vt:lpwstr>
      </vt:variant>
      <vt:variant>
        <vt:i4>1507378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_Toc168996296</vt:lpwstr>
      </vt:variant>
      <vt:variant>
        <vt:i4>1507378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_Toc168996295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_Toc168996294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_Toc168996293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_Toc168996292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_Toc168996291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_Toc168996290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_Toc168996289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_Toc168996288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_Toc168996287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_Toc168996286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_Toc168996285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_Toc168996284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_Toc168996283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_Toc168996282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_Toc168996281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Blask</dc:creator>
  <cp:keywords/>
  <dc:description/>
  <cp:lastModifiedBy>Trinh Huu An 20225593</cp:lastModifiedBy>
  <cp:revision>24</cp:revision>
  <cp:lastPrinted>2024-09-28T16:13:00Z</cp:lastPrinted>
  <dcterms:created xsi:type="dcterms:W3CDTF">2024-09-25T19:45:00Z</dcterms:created>
  <dcterms:modified xsi:type="dcterms:W3CDTF">2024-09-28T16:16:00Z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0x01010058204C4178FE984FA67573495BBC3FF6</vt:lpwstr>
  </property>
</Properties>
</file>